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19400" w14:textId="19A0F7A8" w:rsidR="001E6DC9" w:rsidRPr="001E6DC9" w:rsidRDefault="001E6DC9" w:rsidP="001E6DC9">
      <w:pPr>
        <w:pStyle w:val="TitelP"/>
        <w:rPr>
          <w:lang w:val="de-DE"/>
        </w:rPr>
      </w:pPr>
      <w:proofErr w:type="spellStart"/>
      <w:r>
        <w:t>Skipily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API</w:t>
      </w:r>
    </w:p>
    <w:p w14:paraId="424782A4" w14:textId="77777777" w:rsidR="001E6DC9" w:rsidRDefault="001E6DC9" w:rsidP="001E6DC9">
      <w:pPr>
        <w:pStyle w:val="TextkrperP"/>
      </w:pPr>
      <w:r>
        <w:t>Retrieving orders via API and writing back fulfillment — for the</w:t>
      </w:r>
    </w:p>
    <w:p w14:paraId="4C6BA1B9" w14:textId="77777777" w:rsidR="001E6DC9" w:rsidRDefault="001E6DC9" w:rsidP="001E6DC9">
      <w:pPr>
        <w:pStyle w:val="TextkrperP"/>
      </w:pPr>
      <w:r>
        <w:t xml:space="preserve">Connection to Shopify, Odoo or your own ERP. </w:t>
      </w:r>
      <w:proofErr w:type="spellStart"/>
      <w:r>
        <w:t>No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, </w:t>
      </w:r>
      <w:proofErr w:type="spellStart"/>
      <w:r>
        <w:t>no</w:t>
      </w:r>
      <w:proofErr w:type="spellEnd"/>
    </w:p>
    <w:p w14:paraId="58280F5F" w14:textId="77777777" w:rsidR="001E6DC9" w:rsidRDefault="001E6DC9" w:rsidP="001E6DC9">
      <w:pPr>
        <w:pStyle w:val="TextkrperP"/>
      </w:pPr>
      <w:r>
        <w:t>manual transfer.</w:t>
      </w:r>
    </w:p>
    <w:p w14:paraId="13E28F33" w14:textId="77777777" w:rsidR="001E6DC9" w:rsidRDefault="001E6DC9" w:rsidP="001E6DC9">
      <w:pPr>
        <w:pStyle w:val="TextkrperP"/>
      </w:pPr>
    </w:p>
    <w:p w14:paraId="759C4947" w14:textId="77777777" w:rsidR="001E6DC9" w:rsidRDefault="001E6DC9" w:rsidP="001E6DC9">
      <w:pPr>
        <w:pStyle w:val="TextkrperP"/>
      </w:pPr>
      <w:r>
        <w:t>- **</w:t>
      </w:r>
      <w:proofErr w:type="gramStart"/>
      <w:r>
        <w:t>Endpoint:*</w:t>
      </w:r>
      <w:proofErr w:type="gramEnd"/>
      <w:r>
        <w:t>* `https://vcjwlyqkfkszumdrfvtm.supabase.co/functions/v1/orders-api`</w:t>
      </w:r>
    </w:p>
    <w:p w14:paraId="07B41A03" w14:textId="77777777" w:rsidR="001E6DC9" w:rsidRDefault="001E6DC9" w:rsidP="001E6DC9">
      <w:pPr>
        <w:pStyle w:val="TextkrperP"/>
      </w:pPr>
      <w:r>
        <w:t>- **</w:t>
      </w:r>
      <w:proofErr w:type="gramStart"/>
      <w:r>
        <w:t>Auth:*</w:t>
      </w:r>
      <w:proofErr w:type="gramEnd"/>
      <w:r>
        <w:t>* Header 'x-api-key: &lt;your API key&gt;' (provider portal → master data → API &amp; integration)</w:t>
      </w:r>
    </w:p>
    <w:p w14:paraId="2356AA40" w14:textId="77777777" w:rsidR="001E6DC9" w:rsidRDefault="001E6DC9" w:rsidP="001E6DC9">
      <w:pPr>
        <w:pStyle w:val="TextkrperP"/>
      </w:pPr>
      <w:r>
        <w:t>- **</w:t>
      </w:r>
      <w:proofErr w:type="gramStart"/>
      <w:r>
        <w:t>Prerequisite:*</w:t>
      </w:r>
      <w:proofErr w:type="gramEnd"/>
      <w:r>
        <w:t>* Pro/Enterprise plan, shop active</w:t>
      </w:r>
    </w:p>
    <w:p w14:paraId="4ECE25D3" w14:textId="77777777" w:rsidR="001E6DC9" w:rsidRDefault="001E6DC9" w:rsidP="001E6DC9">
      <w:pPr>
        <w:pStyle w:val="TextkrperP"/>
      </w:pPr>
      <w:r>
        <w:t>- **</w:t>
      </w:r>
      <w:proofErr w:type="gramStart"/>
      <w:r>
        <w:t>Scoping:*</w:t>
      </w:r>
      <w:proofErr w:type="gramEnd"/>
      <w:r>
        <w:t xml:space="preserve">* Each key only </w:t>
      </w:r>
      <w:proofErr w:type="spellStart"/>
      <w:r>
        <w:t>sees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own </w:t>
      </w:r>
      <w:proofErr w:type="spellStart"/>
      <w:r>
        <w:t>orders</w:t>
      </w:r>
      <w:proofErr w:type="spellEnd"/>
      <w:r>
        <w:t>.</w:t>
      </w:r>
    </w:p>
    <w:p w14:paraId="558E01EB" w14:textId="77777777" w:rsidR="001E6DC9" w:rsidRDefault="001E6DC9" w:rsidP="001E6DC9">
      <w:pPr>
        <w:pStyle w:val="TextkrperP"/>
      </w:pPr>
    </w:p>
    <w:p w14:paraId="43EC6E49" w14:textId="6247EC90" w:rsidR="001E6DC9" w:rsidRPr="001E6DC9" w:rsidRDefault="001E6DC9" w:rsidP="001E6DC9">
      <w:pPr>
        <w:pStyle w:val="TextkrperP"/>
        <w:rPr>
          <w:b/>
          <w:bCs/>
        </w:rPr>
      </w:pPr>
      <w:r w:rsidRPr="001E6DC9">
        <w:rPr>
          <w:b/>
          <w:bCs/>
        </w:rPr>
        <w:t>Two integration paths (combinable)</w:t>
      </w:r>
    </w:p>
    <w:p w14:paraId="604FBF28" w14:textId="77777777" w:rsidR="001E6DC9" w:rsidRDefault="001E6DC9" w:rsidP="001E6DC9">
      <w:pPr>
        <w:pStyle w:val="TextkrperP"/>
      </w:pPr>
    </w:p>
    <w:tbl>
      <w:tblPr>
        <w:tblStyle w:val="Tabellenraster"/>
        <w:tblW w:w="0" w:type="auto"/>
        <w:tblInd w:w="1134" w:type="dxa"/>
        <w:tblLook w:val="04A0" w:firstRow="1" w:lastRow="0" w:firstColumn="1" w:lastColumn="0" w:noHBand="0" w:noVBand="1"/>
      </w:tblPr>
      <w:tblGrid>
        <w:gridCol w:w="2765"/>
        <w:gridCol w:w="2704"/>
        <w:gridCol w:w="2885"/>
      </w:tblGrid>
      <w:tr w:rsidR="001E6DC9" w14:paraId="2FB569F8" w14:textId="77777777" w:rsidTr="001E6DC9">
        <w:tc>
          <w:tcPr>
            <w:tcW w:w="2765" w:type="dxa"/>
          </w:tcPr>
          <w:p w14:paraId="1CE9A100" w14:textId="1B09C754" w:rsidR="001E6DC9" w:rsidRDefault="001E6DC9" w:rsidP="001E6DC9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Path</w:t>
            </w:r>
          </w:p>
        </w:tc>
        <w:tc>
          <w:tcPr>
            <w:tcW w:w="2704" w:type="dxa"/>
          </w:tcPr>
          <w:p w14:paraId="49D23D4A" w14:textId="21ADD07B" w:rsidR="001E6DC9" w:rsidRDefault="001E6DC9" w:rsidP="001E6DC9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Direction</w:t>
            </w:r>
          </w:p>
        </w:tc>
        <w:tc>
          <w:tcPr>
            <w:tcW w:w="2885" w:type="dxa"/>
          </w:tcPr>
          <w:p w14:paraId="218613E1" w14:textId="095C9639" w:rsidR="001E6DC9" w:rsidRDefault="001E6DC9" w:rsidP="001E6DC9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What for?</w:t>
            </w:r>
          </w:p>
        </w:tc>
      </w:tr>
      <w:tr w:rsidR="001E6DC9" w14:paraId="46FB3E92" w14:textId="77777777" w:rsidTr="001E6DC9">
        <w:tc>
          <w:tcPr>
            <w:tcW w:w="2765" w:type="dxa"/>
          </w:tcPr>
          <w:p w14:paraId="5DAF10A8" w14:textId="39B3CE9F" w:rsidR="001E6DC9" w:rsidRDefault="001E6DC9" w:rsidP="001E6DC9">
            <w:pPr>
              <w:pStyle w:val="TextkrperP"/>
              <w:ind w:left="0"/>
            </w:pPr>
            <w:r>
              <w:rPr>
                <w:rStyle w:val="Fett"/>
                <w:rFonts w:ascii="Segoe UI" w:hAnsi="Segoe UI" w:cs="Segoe UI"/>
                <w:b w:val="0"/>
                <w:bCs w:val="0"/>
                <w:color w:val="0A0A0A"/>
                <w:sz w:val="20"/>
                <w:szCs w:val="20"/>
              </w:rPr>
              <w:t>Pull (this API)</w:t>
            </w:r>
          </w:p>
        </w:tc>
        <w:tc>
          <w:tcPr>
            <w:tcW w:w="2704" w:type="dxa"/>
          </w:tcPr>
          <w:p w14:paraId="201ED466" w14:textId="2A10E97B" w:rsidR="001E6DC9" w:rsidRDefault="001E6DC9" w:rsidP="001E6DC9">
            <w:pPr>
              <w:pStyle w:val="TextkrperP"/>
              <w:ind w:left="0"/>
            </w:pP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Skipily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your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system</w:t>
            </w:r>
            <w:proofErr w:type="spellEnd"/>
          </w:p>
        </w:tc>
        <w:tc>
          <w:tcPr>
            <w:tcW w:w="2885" w:type="dxa"/>
          </w:tcPr>
          <w:p w14:paraId="59C71EF3" w14:textId="6F3E7B9D" w:rsidR="001E6DC9" w:rsidRDefault="001E6DC9" w:rsidP="001E6DC9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 xml:space="preserve">Retrieving Orders, </w:t>
            </w: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Increment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Sync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 xml:space="preserve"> (</w:t>
            </w: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updated_since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Backfill</w:t>
            </w:r>
            <w:proofErr w:type="spellEnd"/>
          </w:p>
        </w:tc>
      </w:tr>
      <w:tr w:rsidR="001E6DC9" w14:paraId="55996EED" w14:textId="77777777" w:rsidTr="001E6DC9">
        <w:tc>
          <w:tcPr>
            <w:tcW w:w="2765" w:type="dxa"/>
          </w:tcPr>
          <w:p w14:paraId="2F9C4F44" w14:textId="218790CE" w:rsidR="001E6DC9" w:rsidRDefault="001E6DC9" w:rsidP="001E6DC9">
            <w:pPr>
              <w:pStyle w:val="TextkrperP"/>
              <w:ind w:left="0"/>
            </w:pPr>
            <w:r>
              <w:rPr>
                <w:rStyle w:val="Fett"/>
                <w:rFonts w:ascii="Segoe UI" w:hAnsi="Segoe UI" w:cs="Segoe UI"/>
                <w:b w:val="0"/>
                <w:bCs w:val="0"/>
                <w:color w:val="0A0A0A"/>
                <w:sz w:val="20"/>
                <w:szCs w:val="20"/>
              </w:rPr>
              <w:t>Push (Webhooks)</w:t>
            </w:r>
          </w:p>
        </w:tc>
        <w:tc>
          <w:tcPr>
            <w:tcW w:w="2704" w:type="dxa"/>
          </w:tcPr>
          <w:p w14:paraId="1A99B095" w14:textId="4DBFE18C" w:rsidR="001E6DC9" w:rsidRDefault="001E6DC9" w:rsidP="001E6DC9">
            <w:pPr>
              <w:pStyle w:val="TextkrperP"/>
              <w:ind w:left="0"/>
            </w:pP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Skipily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your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 xml:space="preserve"> URL</w:t>
            </w:r>
          </w:p>
        </w:tc>
        <w:tc>
          <w:tcPr>
            <w:tcW w:w="2885" w:type="dxa"/>
          </w:tcPr>
          <w:p w14:paraId="1518058B" w14:textId="1235149B" w:rsidR="001E6DC9" w:rsidRDefault="001E6DC9" w:rsidP="001E6DC9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 xml:space="preserve">Real-time notification of </w:t>
            </w: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new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/</w:t>
            </w: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changed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order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set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webhook_url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)</w:t>
            </w:r>
          </w:p>
        </w:tc>
      </w:tr>
    </w:tbl>
    <w:p w14:paraId="1ADED591" w14:textId="77777777" w:rsidR="001E6DC9" w:rsidRDefault="001E6DC9" w:rsidP="001E6DC9">
      <w:pPr>
        <w:pStyle w:val="TextkrperP"/>
        <w:ind w:left="0"/>
      </w:pPr>
    </w:p>
    <w:p w14:paraId="71B3DEF5" w14:textId="77777777" w:rsidR="001E6DC9" w:rsidRDefault="001E6DC9" w:rsidP="001E6DC9">
      <w:pPr>
        <w:pStyle w:val="TextkrperP"/>
      </w:pPr>
      <w:r>
        <w:t xml:space="preserve">Recommendation for ~50 orders/day: **Webhook** for real-time + **hourly pull with 'updated_since'** as a safety net (catch </w:t>
      </w:r>
      <w:proofErr w:type="spellStart"/>
      <w:r>
        <w:t>up</w:t>
      </w:r>
      <w:proofErr w:type="spellEnd"/>
      <w:r>
        <w:t xml:space="preserve"> on </w:t>
      </w:r>
      <w:proofErr w:type="spellStart"/>
      <w:r>
        <w:t>missed</w:t>
      </w:r>
      <w:proofErr w:type="spellEnd"/>
      <w:r>
        <w:t xml:space="preserve"> </w:t>
      </w:r>
      <w:proofErr w:type="spellStart"/>
      <w:r>
        <w:t>webhooks</w:t>
      </w:r>
      <w:proofErr w:type="spellEnd"/>
      <w:r>
        <w:t>).</w:t>
      </w:r>
    </w:p>
    <w:p w14:paraId="1C7D618E" w14:textId="77777777" w:rsidR="001E6DC9" w:rsidRDefault="001E6DC9" w:rsidP="001E6DC9">
      <w:pPr>
        <w:pStyle w:val="TextkrperP"/>
      </w:pPr>
    </w:p>
    <w:p w14:paraId="11144481" w14:textId="0315A297" w:rsidR="001E6DC9" w:rsidRPr="001E6DC9" w:rsidRDefault="001E6DC9" w:rsidP="001E6DC9">
      <w:pPr>
        <w:pStyle w:val="TextkrperP"/>
        <w:rPr>
          <w:b/>
          <w:bCs/>
        </w:rPr>
      </w:pPr>
      <w:r w:rsidRPr="001E6DC9">
        <w:rPr>
          <w:b/>
          <w:bCs/>
        </w:rPr>
        <w:t>Endpoints</w:t>
      </w:r>
    </w:p>
    <w:p w14:paraId="5194BA04" w14:textId="77777777" w:rsidR="001E6DC9" w:rsidRDefault="001E6DC9" w:rsidP="001E6DC9">
      <w:pPr>
        <w:pStyle w:val="TextkrperP"/>
      </w:pPr>
    </w:p>
    <w:p w14:paraId="51B10B49" w14:textId="77777777" w:rsidR="001E6DC9" w:rsidRDefault="001E6DC9" w:rsidP="001E6DC9">
      <w:pPr>
        <w:pStyle w:val="TextkrperP"/>
      </w:pPr>
      <w:r>
        <w:t>### List orders</w:t>
      </w:r>
    </w:p>
    <w:p w14:paraId="100AD593" w14:textId="77777777" w:rsidR="001E6DC9" w:rsidRDefault="001E6DC9" w:rsidP="001E6DC9">
      <w:pPr>
        <w:pStyle w:val="TextkrperP"/>
      </w:pPr>
      <w:r>
        <w:lastRenderedPageBreak/>
        <w:t>'''bash</w:t>
      </w:r>
    </w:p>
    <w:p w14:paraId="0AB02B04" w14:textId="77777777" w:rsidR="001E6DC9" w:rsidRDefault="001E6DC9" w:rsidP="001E6DC9">
      <w:pPr>
        <w:pStyle w:val="TextkrperP"/>
      </w:pPr>
      <w:proofErr w:type="spellStart"/>
      <w:r>
        <w:t>curl</w:t>
      </w:r>
      <w:proofErr w:type="spellEnd"/>
      <w:r>
        <w:t xml:space="preserve"> "https://vcjwlyqkfkszumdrfvtm.supabase.co/functions/v1/orders-api?status=confirmed&amp;limit=50" \</w:t>
      </w:r>
    </w:p>
    <w:p w14:paraId="236EFE4A" w14:textId="77777777" w:rsidR="001E6DC9" w:rsidRDefault="001E6DC9" w:rsidP="001E6DC9">
      <w:pPr>
        <w:pStyle w:val="TextkrperP"/>
      </w:pPr>
      <w:r>
        <w:t xml:space="preserve">  -H "x-</w:t>
      </w:r>
      <w:proofErr w:type="spellStart"/>
      <w:r>
        <w:t>api</w:t>
      </w:r>
      <w:proofErr w:type="spellEnd"/>
      <w:r>
        <w:t>-</w:t>
      </w:r>
      <w:proofErr w:type="spellStart"/>
      <w:r>
        <w:t>key</w:t>
      </w:r>
      <w:proofErr w:type="spellEnd"/>
      <w:r>
        <w:t>: DEIN_KEY"</w:t>
      </w:r>
    </w:p>
    <w:p w14:paraId="741E1B72" w14:textId="77777777" w:rsidR="001E6DC9" w:rsidRDefault="001E6DC9" w:rsidP="001E6DC9">
      <w:pPr>
        <w:pStyle w:val="TextkrperP"/>
      </w:pPr>
      <w:r>
        <w:t>```</w:t>
      </w:r>
    </w:p>
    <w:p w14:paraId="420FD7F4" w14:textId="77777777" w:rsidR="001E6DC9" w:rsidRDefault="001E6DC9" w:rsidP="001E6DC9">
      <w:pPr>
        <w:pStyle w:val="TextkrperP"/>
      </w:pPr>
    </w:p>
    <w:p w14:paraId="74DC88EC" w14:textId="19D5577A" w:rsidR="001E6DC9" w:rsidRDefault="001E6DC9" w:rsidP="001E6DC9">
      <w:pPr>
        <w:pStyle w:val="TextkrperP"/>
      </w:pPr>
      <w:r>
        <w:t>Filters:</w:t>
      </w:r>
    </w:p>
    <w:tbl>
      <w:tblPr>
        <w:tblStyle w:val="Tabellenraster"/>
        <w:tblW w:w="0" w:type="auto"/>
        <w:tblInd w:w="1134" w:type="dxa"/>
        <w:tblLook w:val="04A0" w:firstRow="1" w:lastRow="0" w:firstColumn="1" w:lastColumn="0" w:noHBand="0" w:noVBand="1"/>
      </w:tblPr>
      <w:tblGrid>
        <w:gridCol w:w="2122"/>
        <w:gridCol w:w="2835"/>
        <w:gridCol w:w="3397"/>
      </w:tblGrid>
      <w:tr w:rsidR="001E6DC9" w14:paraId="47F6C8CC" w14:textId="77777777" w:rsidTr="001E6DC9">
        <w:tc>
          <w:tcPr>
            <w:tcW w:w="2122" w:type="dxa"/>
          </w:tcPr>
          <w:p w14:paraId="7772AEDA" w14:textId="0C4D832C" w:rsidR="001E6DC9" w:rsidRDefault="001E6DC9" w:rsidP="001E6DC9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Parameter</w:t>
            </w:r>
          </w:p>
        </w:tc>
        <w:tc>
          <w:tcPr>
            <w:tcW w:w="2835" w:type="dxa"/>
          </w:tcPr>
          <w:p w14:paraId="05AADB42" w14:textId="6E907221" w:rsidR="001E6DC9" w:rsidRDefault="001E6DC9" w:rsidP="001E6DC9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Example</w:t>
            </w:r>
          </w:p>
        </w:tc>
        <w:tc>
          <w:tcPr>
            <w:tcW w:w="3397" w:type="dxa"/>
          </w:tcPr>
          <w:p w14:paraId="06AA2269" w14:textId="1C213516" w:rsidR="001E6DC9" w:rsidRDefault="001E6DC9" w:rsidP="001E6DC9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Purpose</w:t>
            </w:r>
          </w:p>
        </w:tc>
      </w:tr>
      <w:tr w:rsidR="001E6DC9" w14:paraId="4E64A172" w14:textId="77777777" w:rsidTr="001E6DC9">
        <w:tc>
          <w:tcPr>
            <w:tcW w:w="2122" w:type="dxa"/>
          </w:tcPr>
          <w:p w14:paraId="61820BDB" w14:textId="78D0412A" w:rsidR="001E6DC9" w:rsidRDefault="001E6DC9" w:rsidP="001E6DC9">
            <w:pPr>
              <w:pStyle w:val="TextkrperP"/>
              <w:ind w:left="0"/>
            </w:pPr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Status</w:t>
            </w:r>
          </w:p>
        </w:tc>
        <w:tc>
          <w:tcPr>
            <w:tcW w:w="2835" w:type="dxa"/>
          </w:tcPr>
          <w:p w14:paraId="550DB0EA" w14:textId="65111316" w:rsidR="001E6DC9" w:rsidRDefault="001E6DC9" w:rsidP="001E6DC9">
            <w:pPr>
              <w:pStyle w:val="TextkrperP"/>
              <w:ind w:left="0"/>
            </w:pP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confirmed</w:t>
            </w:r>
            <w:proofErr w:type="spellEnd"/>
          </w:p>
        </w:tc>
        <w:tc>
          <w:tcPr>
            <w:tcW w:w="3397" w:type="dxa"/>
          </w:tcPr>
          <w:p w14:paraId="0948F17B" w14:textId="79DCE331" w:rsidR="001E6DC9" w:rsidRDefault="001E6DC9" w:rsidP="001E6DC9">
            <w:pPr>
              <w:pStyle w:val="TextkrperP"/>
              <w:ind w:left="0"/>
            </w:pP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pending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/</w:t>
            </w: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confirmed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/</w:t>
            </w: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shipped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/</w:t>
            </w: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delivered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/</w:t>
            </w: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cancelled</w:t>
            </w:r>
            <w:proofErr w:type="spellEnd"/>
          </w:p>
        </w:tc>
      </w:tr>
      <w:tr w:rsidR="001E6DC9" w14:paraId="37A6D9A5" w14:textId="77777777" w:rsidTr="001E6DC9">
        <w:tc>
          <w:tcPr>
            <w:tcW w:w="2122" w:type="dxa"/>
          </w:tcPr>
          <w:p w14:paraId="0592813D" w14:textId="1491D608" w:rsidR="001E6DC9" w:rsidRDefault="001E6DC9" w:rsidP="001E6DC9">
            <w:pPr>
              <w:pStyle w:val="TextkrperP"/>
              <w:ind w:left="0"/>
            </w:pP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payment_status</w:t>
            </w:r>
            <w:proofErr w:type="spellEnd"/>
          </w:p>
        </w:tc>
        <w:tc>
          <w:tcPr>
            <w:tcW w:w="2835" w:type="dxa"/>
          </w:tcPr>
          <w:p w14:paraId="6074A712" w14:textId="7B7A6D62" w:rsidR="001E6DC9" w:rsidRDefault="001E6DC9" w:rsidP="001E6DC9">
            <w:pPr>
              <w:pStyle w:val="TextkrperP"/>
              <w:ind w:left="0"/>
            </w:pP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paid</w:t>
            </w:r>
            <w:proofErr w:type="spellEnd"/>
          </w:p>
        </w:tc>
        <w:tc>
          <w:tcPr>
            <w:tcW w:w="3397" w:type="dxa"/>
          </w:tcPr>
          <w:p w14:paraId="763A5A4B" w14:textId="358E1DE2" w:rsidR="001E6DC9" w:rsidRDefault="001E6DC9" w:rsidP="001E6DC9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Get paid only</w:t>
            </w:r>
          </w:p>
        </w:tc>
      </w:tr>
      <w:tr w:rsidR="001E6DC9" w14:paraId="21004036" w14:textId="77777777" w:rsidTr="001E6DC9">
        <w:tc>
          <w:tcPr>
            <w:tcW w:w="2122" w:type="dxa"/>
          </w:tcPr>
          <w:p w14:paraId="16F86616" w14:textId="05820D07" w:rsidR="001E6DC9" w:rsidRDefault="001E6DC9" w:rsidP="001E6DC9">
            <w:pPr>
              <w:pStyle w:val="TextkrperP"/>
              <w:ind w:left="0"/>
            </w:pP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updated_since</w:t>
            </w:r>
            <w:proofErr w:type="spellEnd"/>
          </w:p>
        </w:tc>
        <w:tc>
          <w:tcPr>
            <w:tcW w:w="2835" w:type="dxa"/>
          </w:tcPr>
          <w:p w14:paraId="527116FC" w14:textId="04301BC2" w:rsidR="001E6DC9" w:rsidRDefault="001E6DC9" w:rsidP="001E6DC9">
            <w:pPr>
              <w:pStyle w:val="TextkrperP"/>
              <w:ind w:left="0"/>
            </w:pPr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2026-06-15T00:00:00Z</w:t>
            </w:r>
          </w:p>
        </w:tc>
        <w:tc>
          <w:tcPr>
            <w:tcW w:w="3397" w:type="dxa"/>
          </w:tcPr>
          <w:p w14:paraId="578B95D7" w14:textId="1FBA8188" w:rsidR="001E6DC9" w:rsidRDefault="001E6DC9" w:rsidP="001E6DC9">
            <w:pPr>
              <w:pStyle w:val="TextkrperP"/>
              <w:ind w:left="0"/>
            </w:pPr>
            <w:r>
              <w:rPr>
                <w:rStyle w:val="Fett"/>
                <w:rFonts w:ascii="Segoe UI" w:hAnsi="Segoe UI" w:cs="Segoe UI"/>
                <w:b w:val="0"/>
                <w:bCs w:val="0"/>
                <w:color w:val="0A0A0A"/>
                <w:sz w:val="20"/>
                <w:szCs w:val="20"/>
              </w:rPr>
              <w:t>Increment sync</w:t>
            </w: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 xml:space="preserve"> — only changed since then</w:t>
            </w:r>
          </w:p>
        </w:tc>
      </w:tr>
      <w:tr w:rsidR="001E6DC9" w14:paraId="42722C95" w14:textId="77777777" w:rsidTr="001E6DC9">
        <w:tc>
          <w:tcPr>
            <w:tcW w:w="2122" w:type="dxa"/>
          </w:tcPr>
          <w:p w14:paraId="21AC08B3" w14:textId="38EB5BDE" w:rsidR="001E6DC9" w:rsidRDefault="001E6DC9" w:rsidP="001E6DC9">
            <w:pPr>
              <w:pStyle w:val="TextkrperP"/>
              <w:ind w:left="0"/>
            </w:pP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created_since</w:t>
            </w:r>
            <w:proofErr w:type="spellEnd"/>
          </w:p>
        </w:tc>
        <w:tc>
          <w:tcPr>
            <w:tcW w:w="2835" w:type="dxa"/>
          </w:tcPr>
          <w:p w14:paraId="5FD66D87" w14:textId="2CA9B66F" w:rsidR="001E6DC9" w:rsidRDefault="001E6DC9" w:rsidP="001E6DC9">
            <w:pPr>
              <w:pStyle w:val="TextkrperP"/>
              <w:ind w:left="0"/>
            </w:pPr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2026-06-15T00:00:00Z</w:t>
            </w:r>
          </w:p>
        </w:tc>
        <w:tc>
          <w:tcPr>
            <w:tcW w:w="3397" w:type="dxa"/>
          </w:tcPr>
          <w:p w14:paraId="4034BE37" w14:textId="7BC0AF93" w:rsidR="001E6DC9" w:rsidRDefault="001E6DC9" w:rsidP="001E6DC9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only new orders</w:t>
            </w:r>
          </w:p>
        </w:tc>
      </w:tr>
      <w:tr w:rsidR="001E6DC9" w14:paraId="3683E0E9" w14:textId="77777777" w:rsidTr="001E6DC9">
        <w:tc>
          <w:tcPr>
            <w:tcW w:w="2122" w:type="dxa"/>
          </w:tcPr>
          <w:p w14:paraId="3125197C" w14:textId="23A97D69" w:rsidR="001E6DC9" w:rsidRDefault="001E6DC9" w:rsidP="001E6DC9">
            <w:pPr>
              <w:pStyle w:val="TextkrperP"/>
              <w:ind w:left="0"/>
            </w:pP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limit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 / </w:t>
            </w: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offset</w:t>
            </w:r>
            <w:proofErr w:type="spellEnd"/>
          </w:p>
        </w:tc>
        <w:tc>
          <w:tcPr>
            <w:tcW w:w="2835" w:type="dxa"/>
          </w:tcPr>
          <w:p w14:paraId="774F7D37" w14:textId="11D6375C" w:rsidR="001E6DC9" w:rsidRDefault="001E6DC9" w:rsidP="001E6DC9">
            <w:pPr>
              <w:pStyle w:val="TextkrperP"/>
              <w:ind w:left="0"/>
            </w:pPr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50</w:t>
            </w: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 xml:space="preserve"> / </w:t>
            </w:r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0</w:t>
            </w:r>
          </w:p>
        </w:tc>
        <w:tc>
          <w:tcPr>
            <w:tcW w:w="3397" w:type="dxa"/>
          </w:tcPr>
          <w:p w14:paraId="3F8398A6" w14:textId="12A9683D" w:rsidR="001E6DC9" w:rsidRDefault="001E6DC9" w:rsidP="001E6DC9">
            <w:pPr>
              <w:pStyle w:val="TextkrperP"/>
              <w:ind w:left="0"/>
            </w:pP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Pagination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max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 xml:space="preserve"> 200)</w:t>
            </w:r>
          </w:p>
        </w:tc>
      </w:tr>
      <w:tr w:rsidR="001E6DC9" w14:paraId="50D58245" w14:textId="77777777" w:rsidTr="001E6DC9">
        <w:tc>
          <w:tcPr>
            <w:tcW w:w="2122" w:type="dxa"/>
          </w:tcPr>
          <w:p w14:paraId="5184633D" w14:textId="029D8CD0" w:rsidR="001E6DC9" w:rsidRDefault="001E6DC9" w:rsidP="001E6DC9">
            <w:pPr>
              <w:pStyle w:val="TextkrperP"/>
              <w:ind w:left="0"/>
            </w:pP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sort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 / </w:t>
            </w: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order</w:t>
            </w:r>
            <w:proofErr w:type="spellEnd"/>
          </w:p>
        </w:tc>
        <w:tc>
          <w:tcPr>
            <w:tcW w:w="2835" w:type="dxa"/>
          </w:tcPr>
          <w:p w14:paraId="5EE00110" w14:textId="4C27C2D6" w:rsidR="001E6DC9" w:rsidRDefault="001E6DC9" w:rsidP="001E6DC9">
            <w:pPr>
              <w:pStyle w:val="TextkrperP"/>
              <w:ind w:left="0"/>
            </w:pP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updated_at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 / </w:t>
            </w: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desc</w:t>
            </w:r>
            <w:proofErr w:type="spellEnd"/>
          </w:p>
        </w:tc>
        <w:tc>
          <w:tcPr>
            <w:tcW w:w="3397" w:type="dxa"/>
          </w:tcPr>
          <w:p w14:paraId="52959DD9" w14:textId="0A5484F5" w:rsidR="001E6DC9" w:rsidRDefault="001E6DC9" w:rsidP="001E6DC9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Sorting</w:t>
            </w:r>
          </w:p>
        </w:tc>
      </w:tr>
    </w:tbl>
    <w:p w14:paraId="79563508" w14:textId="77777777" w:rsidR="001E6DC9" w:rsidRDefault="001E6DC9" w:rsidP="001E6DC9">
      <w:pPr>
        <w:pStyle w:val="TextkrperP"/>
      </w:pPr>
    </w:p>
    <w:p w14:paraId="5A5819C5" w14:textId="3996110E" w:rsidR="001E6DC9" w:rsidRPr="001E6DC9" w:rsidRDefault="001E6DC9" w:rsidP="001E6DC9">
      <w:pPr>
        <w:pStyle w:val="TextkrperP"/>
        <w:rPr>
          <w:b/>
          <w:bCs/>
        </w:rPr>
      </w:pPr>
      <w:r w:rsidRPr="001E6DC9">
        <w:rPr>
          <w:b/>
          <w:bCs/>
        </w:rPr>
        <w:t>Single Order</w:t>
      </w:r>
    </w:p>
    <w:p w14:paraId="1201F509" w14:textId="4D9E8EE3" w:rsidR="00591FCE" w:rsidRDefault="0049004B" w:rsidP="00591FCE">
      <w:pPr>
        <w:pStyle w:val="TextkrperP"/>
        <w:pBdr>
          <w:bottom w:val="single" w:sz="12" w:space="1" w:color="auto"/>
        </w:pBdr>
      </w:pPr>
      <w:r>
        <w:rPr>
          <w:noProof/>
        </w:rPr>
        <w:drawing>
          <wp:inline distT="0" distB="0" distL="0" distR="0" wp14:anchorId="72BF9036" wp14:editId="4C3F8198">
            <wp:extent cx="5419838" cy="734400"/>
            <wp:effectExtent l="0" t="0" r="3175" b="2540"/>
            <wp:docPr id="167464617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46175" name="Grafik 16746461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264" cy="74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BC92" w14:textId="77777777" w:rsidR="00591FCE" w:rsidRDefault="00591FCE">
      <w:pPr>
        <w:rPr>
          <w:rFonts w:ascii="Arial" w:eastAsia="Arial Unicode MS" w:hAnsi="Arial" w:cs="Times New Roman"/>
        </w:rPr>
      </w:pPr>
      <w:r>
        <w:br w:type="page"/>
      </w:r>
    </w:p>
    <w:p w14:paraId="2416E024" w14:textId="7E582210" w:rsidR="001E6DC9" w:rsidRDefault="001E6DC9" w:rsidP="00591FCE">
      <w:pPr>
        <w:pStyle w:val="TextkrperP"/>
      </w:pPr>
      <w:r>
        <w:lastRenderedPageBreak/>
        <w:t>Answer (shortened)</w:t>
      </w:r>
    </w:p>
    <w:p w14:paraId="163F33E7" w14:textId="156D7413" w:rsidR="001E6DC9" w:rsidRDefault="0049004B" w:rsidP="001E6DC9">
      <w:pPr>
        <w:pStyle w:val="TextkrperP"/>
      </w:pPr>
      <w:r>
        <w:rPr>
          <w:noProof/>
        </w:rPr>
        <w:drawing>
          <wp:inline distT="0" distB="0" distL="0" distR="0" wp14:anchorId="230AB8B2" wp14:editId="131874D3">
            <wp:extent cx="5253630" cy="5475435"/>
            <wp:effectExtent l="0" t="0" r="4445" b="0"/>
            <wp:docPr id="727499681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99681" name="Grafik 7274996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843" cy="549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36EE" w14:textId="77777777" w:rsidR="0049004B" w:rsidRDefault="0049004B" w:rsidP="001E6DC9">
      <w:pPr>
        <w:pStyle w:val="TextkrperP"/>
      </w:pPr>
    </w:p>
    <w:p w14:paraId="11B6DD1F" w14:textId="3DED3ECA" w:rsidR="001E6DC9" w:rsidRPr="0049004B" w:rsidRDefault="001E6DC9" w:rsidP="001E6DC9">
      <w:pPr>
        <w:pStyle w:val="TextkrperP"/>
        <w:rPr>
          <w:b/>
          <w:bCs/>
        </w:rPr>
      </w:pPr>
      <w:r w:rsidRPr="0049004B">
        <w:rPr>
          <w:b/>
          <w:bCs/>
        </w:rPr>
        <w:t>Write back fulfillment (report shipping)</w:t>
      </w:r>
    </w:p>
    <w:p w14:paraId="2F4D9B38" w14:textId="77777777" w:rsidR="001E6DC9" w:rsidRDefault="001E6DC9" w:rsidP="001E6DC9">
      <w:pPr>
        <w:pStyle w:val="TextkrperP"/>
      </w:pPr>
      <w:r>
        <w:t>When your ERP/Shopify ships, write back status + tracking — the</w:t>
      </w:r>
    </w:p>
    <w:p w14:paraId="4F488C95" w14:textId="77777777" w:rsidR="001E6DC9" w:rsidRDefault="001E6DC9" w:rsidP="001E6DC9">
      <w:pPr>
        <w:pStyle w:val="TextkrperP"/>
      </w:pPr>
      <w:r>
        <w:t>Buyer is automatically notified:</w:t>
      </w:r>
    </w:p>
    <w:p w14:paraId="69C11DBA" w14:textId="77777777" w:rsidR="0049004B" w:rsidRDefault="0049004B" w:rsidP="001E6DC9">
      <w:pPr>
        <w:pStyle w:val="TextkrperP"/>
      </w:pPr>
    </w:p>
    <w:p w14:paraId="4B165D69" w14:textId="386B2B0A" w:rsidR="0049004B" w:rsidRDefault="0049004B" w:rsidP="0049004B">
      <w:pPr>
        <w:pStyle w:val="TextkrperP"/>
      </w:pPr>
      <w:r>
        <w:rPr>
          <w:noProof/>
        </w:rPr>
        <w:drawing>
          <wp:inline distT="0" distB="0" distL="0" distR="0" wp14:anchorId="4158E3CE" wp14:editId="302AD452">
            <wp:extent cx="5102430" cy="1431130"/>
            <wp:effectExtent l="0" t="0" r="3175" b="4445"/>
            <wp:docPr id="1773338785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38785" name="Grafik 17733387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508" cy="143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0099" w14:textId="78F6FB57" w:rsidR="001E6DC9" w:rsidRDefault="00144BB9" w:rsidP="001E6DC9">
      <w:pPr>
        <w:pStyle w:val="TextkrperP"/>
      </w:pPr>
      <w:proofErr w:type="spellStart"/>
      <w:r>
        <w:t>Aceppted</w:t>
      </w:r>
      <w:proofErr w:type="spellEnd"/>
      <w:r w:rsidR="001E6DC9">
        <w:t xml:space="preserve"> Statu</w:t>
      </w:r>
      <w:r>
        <w:t>s</w:t>
      </w:r>
      <w:r w:rsidR="001E6DC9">
        <w:t>: '</w:t>
      </w:r>
      <w:proofErr w:type="spellStart"/>
      <w:r w:rsidR="001E6DC9">
        <w:t>Confirmed</w:t>
      </w:r>
      <w:proofErr w:type="spellEnd"/>
      <w:r w:rsidR="001E6DC9">
        <w:t>', '</w:t>
      </w:r>
      <w:proofErr w:type="spellStart"/>
      <w:r w:rsidR="001E6DC9">
        <w:t>Shipped</w:t>
      </w:r>
      <w:proofErr w:type="spellEnd"/>
      <w:r w:rsidR="001E6DC9">
        <w:t>', '</w:t>
      </w:r>
      <w:proofErr w:type="spellStart"/>
      <w:r w:rsidR="001E6DC9">
        <w:t>Delivered</w:t>
      </w:r>
      <w:proofErr w:type="spellEnd"/>
      <w:r w:rsidR="001E6DC9">
        <w:t>', '</w:t>
      </w:r>
      <w:proofErr w:type="spellStart"/>
      <w:r w:rsidR="001E6DC9">
        <w:t>Cancelled</w:t>
      </w:r>
      <w:proofErr w:type="spellEnd"/>
      <w:r w:rsidR="001E6DC9">
        <w:t>'.</w:t>
      </w:r>
    </w:p>
    <w:p w14:paraId="0477DBE1" w14:textId="77777777" w:rsidR="001E6DC9" w:rsidRDefault="001E6DC9" w:rsidP="001E6DC9">
      <w:pPr>
        <w:pStyle w:val="TextkrperP"/>
      </w:pPr>
    </w:p>
    <w:p w14:paraId="053B089B" w14:textId="5D17B730" w:rsidR="001E6DC9" w:rsidRPr="0049004B" w:rsidRDefault="001E6DC9" w:rsidP="001E6DC9">
      <w:pPr>
        <w:pStyle w:val="TextkrperP"/>
        <w:rPr>
          <w:b/>
          <w:bCs/>
        </w:rPr>
      </w:pPr>
      <w:r w:rsidRPr="0049004B">
        <w:rPr>
          <w:b/>
          <w:bCs/>
        </w:rPr>
        <w:t xml:space="preserve">Integration </w:t>
      </w:r>
      <w:proofErr w:type="spellStart"/>
      <w:r w:rsidRPr="0049004B">
        <w:rPr>
          <w:b/>
          <w:bCs/>
        </w:rPr>
        <w:t>Odoo</w:t>
      </w:r>
      <w:proofErr w:type="spellEnd"/>
    </w:p>
    <w:p w14:paraId="5B395D4D" w14:textId="77777777" w:rsidR="0049004B" w:rsidRDefault="0049004B" w:rsidP="0049004B">
      <w:pPr>
        <w:pStyle w:val="TextkrperP"/>
        <w:numPr>
          <w:ilvl w:val="0"/>
          <w:numId w:val="9"/>
        </w:numPr>
      </w:pPr>
      <w:r>
        <w:t xml:space="preserve">Pull: Scheduled action, e.g. every 15 minutes: 'GET ...? updated_since=&lt;last sync&gt;' → create/update </w:t>
      </w:r>
      <w:proofErr w:type="spellStart"/>
      <w:r>
        <w:t>sale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/ </w:t>
      </w:r>
      <w:proofErr w:type="spellStart"/>
      <w:r>
        <w:t>pickings</w:t>
      </w:r>
      <w:proofErr w:type="spellEnd"/>
      <w:r>
        <w:t>.</w:t>
      </w:r>
    </w:p>
    <w:p w14:paraId="0390E15E" w14:textId="77777777" w:rsidR="0049004B" w:rsidRDefault="001E6DC9" w:rsidP="0049004B">
      <w:pPr>
        <w:pStyle w:val="TextkrperP"/>
        <w:numPr>
          <w:ilvl w:val="0"/>
          <w:numId w:val="9"/>
        </w:numPr>
      </w:pPr>
      <w:r>
        <w:t xml:space="preserve">Push back: When confirming delivery in Odoo → 'PUT ...? id=' </w:t>
      </w:r>
      <w:proofErr w:type="spellStart"/>
      <w:r>
        <w:t>with</w:t>
      </w:r>
      <w:proofErr w:type="spellEnd"/>
      <w:r>
        <w:t xml:space="preserve"> '</w:t>
      </w:r>
      <w:proofErr w:type="spellStart"/>
      <w:r>
        <w:t>status</w:t>
      </w:r>
      <w:proofErr w:type="spellEnd"/>
      <w:r>
        <w:t>=</w:t>
      </w:r>
      <w:proofErr w:type="spellStart"/>
      <w:r>
        <w:t>shipped</w:t>
      </w:r>
      <w:proofErr w:type="spellEnd"/>
      <w:r>
        <w:t xml:space="preserve">' + </w:t>
      </w:r>
      <w:proofErr w:type="spellStart"/>
      <w:r>
        <w:t>tracking</w:t>
      </w:r>
      <w:proofErr w:type="spellEnd"/>
      <w:r>
        <w:t>.</w:t>
      </w:r>
    </w:p>
    <w:p w14:paraId="23283D73" w14:textId="5B8E77A5" w:rsidR="001E6DC9" w:rsidRDefault="001E6DC9" w:rsidP="0049004B">
      <w:pPr>
        <w:pStyle w:val="TextkrperP"/>
        <w:numPr>
          <w:ilvl w:val="0"/>
          <w:numId w:val="9"/>
        </w:numPr>
      </w:pPr>
      <w:r>
        <w:t xml:space="preserve">Idempotency: 'order_number' as an external reference ('client_order_ref') →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duplicates</w:t>
      </w:r>
      <w:proofErr w:type="spellEnd"/>
      <w:r>
        <w:t>.</w:t>
      </w:r>
    </w:p>
    <w:p w14:paraId="59CA2BF5" w14:textId="77777777" w:rsidR="001E6DC9" w:rsidRDefault="001E6DC9" w:rsidP="001E6DC9">
      <w:pPr>
        <w:pStyle w:val="TextkrperP"/>
      </w:pPr>
    </w:p>
    <w:p w14:paraId="3C054546" w14:textId="0A5337CC" w:rsidR="001E6DC9" w:rsidRPr="0049004B" w:rsidRDefault="001E6DC9" w:rsidP="001E6DC9">
      <w:pPr>
        <w:pStyle w:val="TextkrperP"/>
        <w:rPr>
          <w:b/>
          <w:bCs/>
        </w:rPr>
      </w:pPr>
      <w:r w:rsidRPr="0049004B">
        <w:rPr>
          <w:b/>
          <w:bCs/>
        </w:rPr>
        <w:t>Integration Shopify</w:t>
      </w:r>
    </w:p>
    <w:p w14:paraId="3123C56B" w14:textId="77777777" w:rsidR="0049004B" w:rsidRDefault="001E6DC9" w:rsidP="0049004B">
      <w:pPr>
        <w:pStyle w:val="TextkrperP"/>
        <w:numPr>
          <w:ilvl w:val="0"/>
          <w:numId w:val="9"/>
        </w:numPr>
      </w:pPr>
      <w:r>
        <w:t xml:space="preserve">Mirror </w:t>
      </w:r>
      <w:proofErr w:type="spellStart"/>
      <w:r>
        <w:t>skipily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via pull </w:t>
      </w:r>
      <w:proofErr w:type="spellStart"/>
      <w:r>
        <w:t>as</w:t>
      </w:r>
      <w:proofErr w:type="spellEnd"/>
      <w:r>
        <w:t xml:space="preserve"> Shopify </w:t>
      </w:r>
      <w:proofErr w:type="spellStart"/>
      <w:r>
        <w:t>orders</w:t>
      </w:r>
      <w:proofErr w:type="spellEnd"/>
      <w:r>
        <w:t xml:space="preserve"> (Order Create API), '</w:t>
      </w:r>
      <w:proofErr w:type="spellStart"/>
      <w:r>
        <w:t>order_number</w:t>
      </w:r>
      <w:proofErr w:type="spellEnd"/>
      <w:r>
        <w:t xml:space="preserve">' </w:t>
      </w:r>
      <w:proofErr w:type="spellStart"/>
      <w:r>
        <w:t>as</w:t>
      </w:r>
      <w:proofErr w:type="spellEnd"/>
      <w:r>
        <w:t xml:space="preserve"> '</w:t>
      </w:r>
      <w:proofErr w:type="spellStart"/>
      <w:r>
        <w:t>note</w:t>
      </w:r>
      <w:proofErr w:type="spellEnd"/>
      <w:r>
        <w:t>'/'tags'.</w:t>
      </w:r>
    </w:p>
    <w:p w14:paraId="7DE282E0" w14:textId="77777777" w:rsidR="0049004B" w:rsidRDefault="001E6DC9" w:rsidP="0049004B">
      <w:pPr>
        <w:pStyle w:val="TextkrperP"/>
        <w:numPr>
          <w:ilvl w:val="0"/>
          <w:numId w:val="9"/>
        </w:numPr>
      </w:pPr>
      <w:r>
        <w:t xml:space="preserve">Shopify-Fulfillment-Webhook → `PUT …` an </w:t>
      </w:r>
      <w:proofErr w:type="spellStart"/>
      <w:r>
        <w:t>Skipily</w:t>
      </w:r>
      <w:proofErr w:type="spellEnd"/>
      <w:r>
        <w:t xml:space="preserve"> mit Tracking.</w:t>
      </w:r>
    </w:p>
    <w:p w14:paraId="4DF184CF" w14:textId="3763773F" w:rsidR="001E6DC9" w:rsidRDefault="001E6DC9" w:rsidP="0049004B">
      <w:pPr>
        <w:pStyle w:val="TextkrperP"/>
        <w:numPr>
          <w:ilvl w:val="0"/>
          <w:numId w:val="9"/>
        </w:numPr>
      </w:pPr>
      <w:r>
        <w:t xml:space="preserve">Alternatively, direct webhook reception: set 'webhook_url' in the provider profile to a Shopify </w:t>
      </w:r>
      <w:proofErr w:type="spellStart"/>
      <w:r>
        <w:t>flow</w:t>
      </w:r>
      <w:proofErr w:type="spellEnd"/>
      <w:r>
        <w:t>/</w:t>
      </w:r>
      <w:proofErr w:type="spellStart"/>
      <w:r>
        <w:t>middleware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>.</w:t>
      </w:r>
    </w:p>
    <w:p w14:paraId="4580E193" w14:textId="77777777" w:rsidR="001E6DC9" w:rsidRDefault="001E6DC9" w:rsidP="001E6DC9">
      <w:pPr>
        <w:pStyle w:val="TextkrperP"/>
      </w:pPr>
    </w:p>
    <w:p w14:paraId="7C5A9F36" w14:textId="0A354380" w:rsidR="001E6DC9" w:rsidRPr="0049004B" w:rsidRDefault="001E6DC9" w:rsidP="001E6DC9">
      <w:pPr>
        <w:pStyle w:val="TextkrperP"/>
        <w:rPr>
          <w:b/>
          <w:bCs/>
        </w:rPr>
      </w:pPr>
      <w:r w:rsidRPr="0049004B">
        <w:rPr>
          <w:b/>
          <w:bCs/>
        </w:rPr>
        <w:t>Error codes</w:t>
      </w:r>
    </w:p>
    <w:p w14:paraId="72BC2611" w14:textId="77777777" w:rsidR="0049004B" w:rsidRDefault="0049004B" w:rsidP="001E6DC9">
      <w:pPr>
        <w:pStyle w:val="TextkrperP"/>
      </w:pPr>
    </w:p>
    <w:tbl>
      <w:tblPr>
        <w:tblStyle w:val="Tabellenraster"/>
        <w:tblW w:w="0" w:type="auto"/>
        <w:tblInd w:w="1134" w:type="dxa"/>
        <w:tblLook w:val="04A0" w:firstRow="1" w:lastRow="0" w:firstColumn="1" w:lastColumn="0" w:noHBand="0" w:noVBand="1"/>
      </w:tblPr>
      <w:tblGrid>
        <w:gridCol w:w="1413"/>
        <w:gridCol w:w="6941"/>
      </w:tblGrid>
      <w:tr w:rsidR="0049004B" w14:paraId="0A78B97F" w14:textId="77777777" w:rsidTr="0049004B">
        <w:tc>
          <w:tcPr>
            <w:tcW w:w="1413" w:type="dxa"/>
          </w:tcPr>
          <w:p w14:paraId="21630829" w14:textId="794202F6" w:rsidR="0049004B" w:rsidRDefault="0049004B" w:rsidP="0049004B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HTTP</w:t>
            </w:r>
          </w:p>
        </w:tc>
        <w:tc>
          <w:tcPr>
            <w:tcW w:w="6941" w:type="dxa"/>
          </w:tcPr>
          <w:p w14:paraId="6F3CCC5B" w14:textId="74789638" w:rsidR="0049004B" w:rsidRDefault="0049004B" w:rsidP="0049004B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Significance</w:t>
            </w:r>
          </w:p>
        </w:tc>
      </w:tr>
      <w:tr w:rsidR="0049004B" w14:paraId="2A3A304C" w14:textId="77777777" w:rsidTr="0049004B">
        <w:tc>
          <w:tcPr>
            <w:tcW w:w="1413" w:type="dxa"/>
          </w:tcPr>
          <w:p w14:paraId="5470E8F8" w14:textId="5127D01D" w:rsidR="0049004B" w:rsidRDefault="0049004B" w:rsidP="0049004B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401</w:t>
            </w:r>
          </w:p>
        </w:tc>
        <w:tc>
          <w:tcPr>
            <w:tcW w:w="6941" w:type="dxa"/>
          </w:tcPr>
          <w:p w14:paraId="0AA655E7" w14:textId="7F67C66B" w:rsidR="0049004B" w:rsidRDefault="0049004B" w:rsidP="0049004B">
            <w:pPr>
              <w:pStyle w:val="TextkrperP"/>
              <w:ind w:left="0"/>
            </w:pPr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x-api-key</w:t>
            </w: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 xml:space="preserve"> missing or invalid</w:t>
            </w:r>
          </w:p>
        </w:tc>
      </w:tr>
      <w:tr w:rsidR="0049004B" w14:paraId="099559E6" w14:textId="77777777" w:rsidTr="0049004B">
        <w:tc>
          <w:tcPr>
            <w:tcW w:w="1413" w:type="dxa"/>
          </w:tcPr>
          <w:p w14:paraId="155BA1FD" w14:textId="4B33E790" w:rsidR="0049004B" w:rsidRDefault="0049004B" w:rsidP="0049004B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403</w:t>
            </w:r>
          </w:p>
        </w:tc>
        <w:tc>
          <w:tcPr>
            <w:tcW w:w="6941" w:type="dxa"/>
          </w:tcPr>
          <w:p w14:paraId="77621A3C" w14:textId="21476059" w:rsidR="0049004B" w:rsidRDefault="0049004B" w:rsidP="0049004B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Tariff too low (Pro/Enterprise required)</w:t>
            </w:r>
          </w:p>
        </w:tc>
      </w:tr>
      <w:tr w:rsidR="0049004B" w14:paraId="48A7FFC9" w14:textId="77777777" w:rsidTr="0049004B">
        <w:tc>
          <w:tcPr>
            <w:tcW w:w="1413" w:type="dxa"/>
          </w:tcPr>
          <w:p w14:paraId="41A687D3" w14:textId="4A47F26D" w:rsidR="0049004B" w:rsidRDefault="0049004B" w:rsidP="0049004B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404</w:t>
            </w:r>
          </w:p>
        </w:tc>
        <w:tc>
          <w:tcPr>
            <w:tcW w:w="6941" w:type="dxa"/>
          </w:tcPr>
          <w:p w14:paraId="2CB57721" w14:textId="452C0D00" w:rsidR="0049004B" w:rsidRDefault="0049004B" w:rsidP="0049004B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Order not found (or does not belong to this key)</w:t>
            </w:r>
          </w:p>
        </w:tc>
      </w:tr>
      <w:tr w:rsidR="0049004B" w14:paraId="61818AC1" w14:textId="77777777" w:rsidTr="0049004B">
        <w:tc>
          <w:tcPr>
            <w:tcW w:w="1413" w:type="dxa"/>
          </w:tcPr>
          <w:p w14:paraId="700C90D7" w14:textId="45FB84D4" w:rsidR="0049004B" w:rsidRDefault="0049004B" w:rsidP="0049004B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400</w:t>
            </w:r>
          </w:p>
        </w:tc>
        <w:tc>
          <w:tcPr>
            <w:tcW w:w="6941" w:type="dxa"/>
          </w:tcPr>
          <w:p w14:paraId="2D1D8B9B" w14:textId="5D238BF6" w:rsidR="0049004B" w:rsidRDefault="0049004B" w:rsidP="0049004B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invalid parameter / empty PUT</w:t>
            </w:r>
          </w:p>
        </w:tc>
      </w:tr>
    </w:tbl>
    <w:p w14:paraId="351BA1F3" w14:textId="7650F736" w:rsidR="001E6DC9" w:rsidRDefault="001E6DC9" w:rsidP="0049004B">
      <w:pPr>
        <w:pStyle w:val="TextkrperP"/>
        <w:ind w:left="0"/>
      </w:pPr>
    </w:p>
    <w:p w14:paraId="120B938D" w14:textId="77777777" w:rsidR="000362E6" w:rsidRDefault="000362E6">
      <w:pPr>
        <w:rPr>
          <w:rFonts w:ascii="Arial" w:eastAsia="Arial Unicode MS" w:hAnsi="Arial" w:cs="Times New Roman"/>
        </w:rPr>
      </w:pPr>
      <w:r>
        <w:br w:type="page"/>
      </w:r>
    </w:p>
    <w:p w14:paraId="01A1F94A" w14:textId="0EB38FD1" w:rsidR="000362E6" w:rsidRPr="001E6DC9" w:rsidRDefault="000362E6" w:rsidP="0049004B">
      <w:pPr>
        <w:pStyle w:val="TextkrperP"/>
        <w:ind w:left="0"/>
      </w:pPr>
    </w:p>
    <w:sectPr w:rsidR="000362E6" w:rsidRPr="001E6DC9" w:rsidSect="00747F63">
      <w:footerReference w:type="default" r:id="rId10"/>
      <w:headerReference w:type="first" r:id="rId11"/>
      <w:footerReference w:type="first" r:id="rId12"/>
      <w:pgSz w:w="11906" w:h="16838" w:code="9"/>
      <w:pgMar w:top="1418" w:right="990" w:bottom="1134" w:left="1418" w:header="720" w:footer="720" w:gutter="0"/>
      <w:paperSrc w:first="1" w:other="2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E0306" w14:textId="77777777" w:rsidR="00C17EF5" w:rsidRDefault="00C17EF5" w:rsidP="0009065C">
      <w:r>
        <w:separator/>
      </w:r>
    </w:p>
    <w:p w14:paraId="2456D333" w14:textId="77777777" w:rsidR="00C17EF5" w:rsidRDefault="00C17EF5" w:rsidP="0009065C"/>
  </w:endnote>
  <w:endnote w:type="continuationSeparator" w:id="0">
    <w:p w14:paraId="0875F861" w14:textId="77777777" w:rsidR="00C17EF5" w:rsidRDefault="00C17EF5" w:rsidP="0009065C">
      <w:r>
        <w:continuationSeparator/>
      </w:r>
    </w:p>
    <w:p w14:paraId="30C65C5C" w14:textId="77777777" w:rsidR="00C17EF5" w:rsidRDefault="00C17EF5" w:rsidP="000906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man 10cpi">
    <w:altName w:val="Times New Roman"/>
    <w:panose1 w:val="020B0604020202020204"/>
    <w:charset w:val="00"/>
    <w:family w:val="modern"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1416" w14:textId="77777777" w:rsidR="0047683E" w:rsidRPr="006F6A07" w:rsidRDefault="0047683E" w:rsidP="0009065C">
    <w:pPr>
      <w:pStyle w:val="Fuzeile"/>
    </w:pPr>
    <w:r w:rsidRPr="006F6A07">
      <w:t xml:space="preserve">Page </w:t>
    </w:r>
    <w:r w:rsidRPr="006F6A07">
      <w:fldChar w:fldCharType="begin"/>
    </w:r>
    <w:r w:rsidRPr="006F6A07">
      <w:instrText xml:space="preserve"> PAGE </w:instrText>
    </w:r>
    <w:r w:rsidRPr="006F6A07">
      <w:fldChar w:fldCharType="separate"/>
    </w:r>
    <w:r w:rsidR="00FD1F57" w:rsidRPr="006F6A07">
      <w:rPr>
        <w:noProof/>
      </w:rPr>
      <w:t>2</w:t>
    </w:r>
    <w:r w:rsidRPr="006F6A07">
      <w:fldChar w:fldCharType="end"/>
    </w:r>
    <w:r w:rsidRPr="006F6A07">
      <w:t xml:space="preserve"> </w:t>
    </w:r>
    <w:proofErr w:type="spellStart"/>
    <w:r w:rsidRPr="006F6A07">
      <w:t>by</w:t>
    </w:r>
    <w:proofErr w:type="spellEnd"/>
    <w:r w:rsidRPr="006F6A07">
      <w:t xml:space="preserve"> </w:t>
    </w:r>
    <w:fldSimple w:instr=" NUMPAGES ">
      <w:r w:rsidR="00FD1F57" w:rsidRPr="006F6A07">
        <w:rPr>
          <w:noProof/>
        </w:rPr>
        <w:t>2</w:t>
      </w:r>
    </w:fldSimple>
  </w:p>
  <w:p w14:paraId="38F26290" w14:textId="77777777" w:rsidR="0047683E" w:rsidRDefault="0047683E" w:rsidP="0009065C">
    <w:pPr>
      <w:pStyle w:val="Fuzeile"/>
    </w:pPr>
  </w:p>
  <w:p w14:paraId="45BC0E98" w14:textId="77777777" w:rsidR="00CB16B9" w:rsidRDefault="00CB16B9" w:rsidP="0009065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70146" w14:textId="77777777" w:rsidR="0047683E" w:rsidRDefault="0047683E" w:rsidP="0009065C"/>
  <w:tbl>
    <w:tblPr>
      <w:tblStyle w:val="Tabellenraster"/>
      <w:tblW w:w="0" w:type="auto"/>
      <w:tblBorders>
        <w:top w:val="single" w:sz="4" w:space="0" w:color="1F4E79" w:themeColor="accent1" w:themeShade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62"/>
      <w:gridCol w:w="3163"/>
      <w:gridCol w:w="3163"/>
    </w:tblGrid>
    <w:tr w:rsidR="0009065C" w:rsidRPr="0009065C" w14:paraId="27132BC2" w14:textId="77777777" w:rsidTr="00FD1F57">
      <w:tc>
        <w:tcPr>
          <w:tcW w:w="3162" w:type="dxa"/>
        </w:tcPr>
        <w:p w14:paraId="46489F10" w14:textId="3ACFC13E" w:rsidR="00AD22FB" w:rsidRPr="0009065C" w:rsidRDefault="00C425D7" w:rsidP="0009065C">
          <w:pPr>
            <w:pStyle w:val="Fuzeile"/>
          </w:pPr>
          <w:proofErr w:type="spellStart"/>
          <w:r>
            <w:t>SKIPILY.App</w:t>
          </w:r>
          <w:proofErr w:type="spellEnd"/>
        </w:p>
        <w:p w14:paraId="1189289B" w14:textId="02E137A4" w:rsidR="00AD22FB" w:rsidRPr="0009065C" w:rsidRDefault="00AD22FB" w:rsidP="00316B15">
          <w:pPr>
            <w:pStyle w:val="Fuzeile"/>
          </w:pPr>
          <w:r w:rsidRPr="0009065C">
            <w:t>Company based in Bonn</w:t>
          </w:r>
        </w:p>
      </w:tc>
      <w:tc>
        <w:tcPr>
          <w:tcW w:w="3163" w:type="dxa"/>
        </w:tcPr>
        <w:p w14:paraId="55E78E5C" w14:textId="6135D567" w:rsidR="00AD22FB" w:rsidRPr="0009065C" w:rsidRDefault="00AD22FB" w:rsidP="0009065C">
          <w:pPr>
            <w:pStyle w:val="Fuzeile"/>
          </w:pPr>
          <w:r w:rsidRPr="0009065C">
            <w:t>Bonner Talweg 178, 53129 Bonn</w:t>
          </w:r>
        </w:p>
        <w:p w14:paraId="2F4D4746" w14:textId="7B74649A" w:rsidR="00AD22FB" w:rsidRPr="0009065C" w:rsidRDefault="00AD22FB" w:rsidP="0009065C">
          <w:pPr>
            <w:pStyle w:val="Fuzeile"/>
          </w:pPr>
          <w:r w:rsidRPr="0009065C">
            <w:t>Phone: 0228 / 2424-854</w:t>
          </w:r>
        </w:p>
        <w:p w14:paraId="566347D3" w14:textId="77777777" w:rsidR="00AD22FB" w:rsidRPr="0009065C" w:rsidRDefault="00AD22FB" w:rsidP="00316B15">
          <w:pPr>
            <w:pStyle w:val="Fuzeile"/>
          </w:pPr>
        </w:p>
      </w:tc>
      <w:tc>
        <w:tcPr>
          <w:tcW w:w="3163" w:type="dxa"/>
        </w:tcPr>
        <w:p w14:paraId="43985FFD" w14:textId="77777777" w:rsidR="00316B15" w:rsidRPr="0009065C" w:rsidRDefault="00316B15" w:rsidP="00316B15">
          <w:pPr>
            <w:pStyle w:val="Fuzeile"/>
          </w:pPr>
          <w:proofErr w:type="spellStart"/>
          <w:r w:rsidRPr="0009065C">
            <w:t>contact@skipily.app</w:t>
          </w:r>
          <w:proofErr w:type="spellEnd"/>
        </w:p>
        <w:p w14:paraId="47A749F9" w14:textId="77777777" w:rsidR="00316B15" w:rsidRPr="0009065C" w:rsidRDefault="00316B15" w:rsidP="00316B15">
          <w:pPr>
            <w:pStyle w:val="Fuzeile"/>
          </w:pPr>
          <w:r w:rsidRPr="0009065C">
            <w:t>www.skipily.app</w:t>
          </w:r>
        </w:p>
        <w:p w14:paraId="40E4DD86" w14:textId="5A9222E9" w:rsidR="00053C78" w:rsidRPr="0009065C" w:rsidRDefault="00053C78" w:rsidP="0009065C">
          <w:pPr>
            <w:pStyle w:val="Fuzeile"/>
          </w:pPr>
        </w:p>
      </w:tc>
    </w:tr>
  </w:tbl>
  <w:p w14:paraId="25826F4B" w14:textId="77777777" w:rsidR="0047683E" w:rsidRPr="00F7302C" w:rsidRDefault="0047683E" w:rsidP="0009065C">
    <w:pPr>
      <w:pStyle w:val="Fuzeile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B4409" w14:textId="77777777" w:rsidR="00C17EF5" w:rsidRDefault="00C17EF5" w:rsidP="0009065C">
      <w:r>
        <w:separator/>
      </w:r>
    </w:p>
    <w:p w14:paraId="00EDEC0F" w14:textId="77777777" w:rsidR="00C17EF5" w:rsidRDefault="00C17EF5" w:rsidP="0009065C"/>
  </w:footnote>
  <w:footnote w:type="continuationSeparator" w:id="0">
    <w:p w14:paraId="1C49FAA5" w14:textId="77777777" w:rsidR="00C17EF5" w:rsidRDefault="00C17EF5" w:rsidP="0009065C">
      <w:r>
        <w:continuationSeparator/>
      </w:r>
    </w:p>
    <w:p w14:paraId="5D2157FE" w14:textId="77777777" w:rsidR="00C17EF5" w:rsidRDefault="00C17EF5" w:rsidP="0009065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5117" w14:textId="36D8AE3E" w:rsidR="0014316E" w:rsidRPr="00782F07" w:rsidRDefault="00316B15" w:rsidP="00316B15">
    <w:pPr>
      <w:pStyle w:val="Kopfzeile"/>
      <w:jc w:val="center"/>
    </w:pPr>
    <w:r>
      <w:rPr>
        <w:noProof/>
      </w:rPr>
      <w:drawing>
        <wp:inline distT="0" distB="0" distL="0" distR="0" wp14:anchorId="548737A0" wp14:editId="55059F34">
          <wp:extent cx="2416830" cy="1689847"/>
          <wp:effectExtent l="0" t="0" r="0" b="0"/>
          <wp:docPr id="1667581936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7581936" name="Grafik 16675819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1599" cy="1707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602E478C"/>
    <w:lvl w:ilvl="0">
      <w:start w:val="1"/>
      <w:numFmt w:val="decimal"/>
      <w:lvlText w:val="%1"/>
      <w:legacy w:legacy="1" w:legacySpace="144" w:legacyIndent="708"/>
      <w:lvlJc w:val="left"/>
      <w:pPr>
        <w:ind w:left="708" w:hanging="708"/>
      </w:pPr>
    </w:lvl>
    <w:lvl w:ilvl="1">
      <w:start w:val="1"/>
      <w:numFmt w:val="decimal"/>
      <w:pStyle w:val="berschrift2"/>
      <w:lvlText w:val="%1.%2"/>
      <w:legacy w:legacy="1" w:legacySpace="144" w:legacyIndent="708"/>
      <w:lvlJc w:val="left"/>
      <w:pPr>
        <w:ind w:left="1416" w:hanging="708"/>
      </w:pPr>
    </w:lvl>
    <w:lvl w:ilvl="2">
      <w:start w:val="1"/>
      <w:numFmt w:val="decimal"/>
      <w:pStyle w:val="berschrift3"/>
      <w:lvlText w:val="%1.%2.%3"/>
      <w:legacy w:legacy="1" w:legacySpace="144" w:legacyIndent="708"/>
      <w:lvlJc w:val="left"/>
      <w:pPr>
        <w:ind w:left="2124" w:hanging="708"/>
      </w:pPr>
    </w:lvl>
    <w:lvl w:ilvl="3">
      <w:start w:val="1"/>
      <w:numFmt w:val="decimal"/>
      <w:pStyle w:val="berschrift4"/>
      <w:lvlText w:val="%1.%2.%3.%4"/>
      <w:legacy w:legacy="1" w:legacySpace="144" w:legacyIndent="708"/>
      <w:lvlJc w:val="left"/>
      <w:pPr>
        <w:ind w:left="2832" w:hanging="708"/>
      </w:pPr>
    </w:lvl>
    <w:lvl w:ilvl="4">
      <w:start w:val="1"/>
      <w:numFmt w:val="decimal"/>
      <w:lvlText w:val="%1.%2.%3.%4.%5"/>
      <w:legacy w:legacy="1" w:legacySpace="144" w:legacyIndent="708"/>
      <w:lvlJc w:val="left"/>
      <w:pPr>
        <w:ind w:left="3540" w:hanging="708"/>
      </w:pPr>
    </w:lvl>
    <w:lvl w:ilvl="5">
      <w:start w:val="1"/>
      <w:numFmt w:val="decimal"/>
      <w:lvlText w:val="%1.%2.%3.%4.%5.%6"/>
      <w:legacy w:legacy="1" w:legacySpace="144" w:legacyIndent="708"/>
      <w:lvlJc w:val="left"/>
      <w:pPr>
        <w:ind w:left="4248" w:hanging="708"/>
      </w:pPr>
    </w:lvl>
    <w:lvl w:ilvl="6">
      <w:start w:val="1"/>
      <w:numFmt w:val="decimal"/>
      <w:lvlText w:val="%1.%2.%3.%4.%5.%6.%7"/>
      <w:legacy w:legacy="1" w:legacySpace="144" w:legacyIndent="708"/>
      <w:lvlJc w:val="left"/>
      <w:pPr>
        <w:ind w:left="4956" w:hanging="708"/>
      </w:pPr>
    </w:lvl>
    <w:lvl w:ilvl="7">
      <w:start w:val="1"/>
      <w:numFmt w:val="decimal"/>
      <w:lvlText w:val="%1.%2.%3.%4.%5.%6.%7.%8"/>
      <w:legacy w:legacy="1" w:legacySpace="144" w:legacyIndent="708"/>
      <w:lvlJc w:val="left"/>
      <w:pPr>
        <w:ind w:left="5664" w:hanging="708"/>
      </w:pPr>
    </w:lvl>
    <w:lvl w:ilvl="8">
      <w:start w:val="1"/>
      <w:numFmt w:val="decimal"/>
      <w:lvlText w:val="%1.%2.%3.%4.%5.%6.%7.%8.%9"/>
      <w:legacy w:legacy="1" w:legacySpace="144" w:legacyIndent="708"/>
      <w:lvlJc w:val="left"/>
      <w:pPr>
        <w:ind w:left="6372" w:hanging="708"/>
      </w:pPr>
    </w:lvl>
  </w:abstractNum>
  <w:abstractNum w:abstractNumId="1" w15:restartNumberingAfterBreak="0">
    <w:nsid w:val="1E0F5988"/>
    <w:multiLevelType w:val="hybridMultilevel"/>
    <w:tmpl w:val="8CAC1824"/>
    <w:lvl w:ilvl="0" w:tplc="6E902BCE">
      <w:start w:val="1"/>
      <w:numFmt w:val="decimal"/>
      <w:pStyle w:val="berschrift1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077A3"/>
    <w:multiLevelType w:val="multilevel"/>
    <w:tmpl w:val="DD36DBCC"/>
    <w:lvl w:ilvl="0">
      <w:start w:val="1"/>
      <w:numFmt w:val="decimal"/>
      <w:lvlText w:val="%1."/>
      <w:lvlJc w:val="left"/>
      <w:pPr>
        <w:ind w:left="2062" w:hanging="360"/>
      </w:pPr>
      <w:rPr>
        <w:rFonts w:hint="default"/>
        <w:b/>
        <w:i w:val="0"/>
        <w:strike w:val="0"/>
        <w:sz w:val="28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  <w:b/>
        <w:bCs/>
        <w:i w:val="0"/>
        <w:iCs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asciiTheme="majorHAnsi" w:hAnsiTheme="majorHAnsi" w:hint="default"/>
        <w:b/>
        <w:bCs/>
        <w:i w:val="0"/>
        <w:iCs w:val="0"/>
        <w:sz w:val="28"/>
        <w:szCs w:val="28"/>
      </w:rPr>
    </w:lvl>
    <w:lvl w:ilvl="3">
      <w:start w:val="1"/>
      <w:numFmt w:val="decimal"/>
      <w:lvlText w:val="%1.%2.%3.%4."/>
      <w:lvlJc w:val="left"/>
      <w:pPr>
        <w:ind w:left="1008" w:hanging="648"/>
      </w:pPr>
      <w:rPr>
        <w:rFonts w:hint="default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15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1440"/>
      </w:pPr>
      <w:rPr>
        <w:rFonts w:hint="default"/>
      </w:rPr>
    </w:lvl>
  </w:abstractNum>
  <w:abstractNum w:abstractNumId="3" w15:restartNumberingAfterBreak="0">
    <w:nsid w:val="39D72DF3"/>
    <w:multiLevelType w:val="hybridMultilevel"/>
    <w:tmpl w:val="72082D82"/>
    <w:lvl w:ilvl="0" w:tplc="F084AEE0">
      <w:start w:val="1"/>
      <w:numFmt w:val="decimalZero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E93798"/>
    <w:multiLevelType w:val="hybridMultilevel"/>
    <w:tmpl w:val="96FA725A"/>
    <w:lvl w:ilvl="0" w:tplc="8140F390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2214" w:hanging="360"/>
      </w:pPr>
    </w:lvl>
    <w:lvl w:ilvl="2" w:tplc="0407001B" w:tentative="1">
      <w:start w:val="1"/>
      <w:numFmt w:val="lowerRoman"/>
      <w:lvlText w:val="%3."/>
      <w:lvlJc w:val="right"/>
      <w:pPr>
        <w:ind w:left="2934" w:hanging="180"/>
      </w:pPr>
    </w:lvl>
    <w:lvl w:ilvl="3" w:tplc="0407000F" w:tentative="1">
      <w:start w:val="1"/>
      <w:numFmt w:val="decimal"/>
      <w:lvlText w:val="%4."/>
      <w:lvlJc w:val="left"/>
      <w:pPr>
        <w:ind w:left="3654" w:hanging="360"/>
      </w:pPr>
    </w:lvl>
    <w:lvl w:ilvl="4" w:tplc="04070019" w:tentative="1">
      <w:start w:val="1"/>
      <w:numFmt w:val="lowerLetter"/>
      <w:lvlText w:val="%5."/>
      <w:lvlJc w:val="left"/>
      <w:pPr>
        <w:ind w:left="4374" w:hanging="360"/>
      </w:pPr>
    </w:lvl>
    <w:lvl w:ilvl="5" w:tplc="0407001B" w:tentative="1">
      <w:start w:val="1"/>
      <w:numFmt w:val="lowerRoman"/>
      <w:lvlText w:val="%6."/>
      <w:lvlJc w:val="right"/>
      <w:pPr>
        <w:ind w:left="5094" w:hanging="180"/>
      </w:pPr>
    </w:lvl>
    <w:lvl w:ilvl="6" w:tplc="0407000F" w:tentative="1">
      <w:start w:val="1"/>
      <w:numFmt w:val="decimal"/>
      <w:lvlText w:val="%7."/>
      <w:lvlJc w:val="left"/>
      <w:pPr>
        <w:ind w:left="5814" w:hanging="360"/>
      </w:pPr>
    </w:lvl>
    <w:lvl w:ilvl="7" w:tplc="04070019" w:tentative="1">
      <w:start w:val="1"/>
      <w:numFmt w:val="lowerLetter"/>
      <w:lvlText w:val="%8."/>
      <w:lvlJc w:val="left"/>
      <w:pPr>
        <w:ind w:left="6534" w:hanging="360"/>
      </w:pPr>
    </w:lvl>
    <w:lvl w:ilvl="8" w:tplc="0407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49475EBE"/>
    <w:multiLevelType w:val="hybridMultilevel"/>
    <w:tmpl w:val="EF7062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0653E"/>
    <w:multiLevelType w:val="hybridMultilevel"/>
    <w:tmpl w:val="A4FE3FCA"/>
    <w:lvl w:ilvl="0" w:tplc="B8C85FEE">
      <w:start w:val="15"/>
      <w:numFmt w:val="bullet"/>
      <w:lvlText w:val="-"/>
      <w:lvlJc w:val="left"/>
      <w:pPr>
        <w:ind w:left="2628" w:hanging="360"/>
      </w:pPr>
      <w:rPr>
        <w:rFonts w:ascii="Arial" w:eastAsia="Arial Unicode MS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562D4B2E"/>
    <w:multiLevelType w:val="hybridMultilevel"/>
    <w:tmpl w:val="92BE1292"/>
    <w:lvl w:ilvl="0" w:tplc="B8C85FEE">
      <w:start w:val="15"/>
      <w:numFmt w:val="bullet"/>
      <w:lvlText w:val="-"/>
      <w:lvlJc w:val="left"/>
      <w:pPr>
        <w:ind w:left="1494" w:hanging="360"/>
      </w:pPr>
      <w:rPr>
        <w:rFonts w:ascii="Arial" w:eastAsia="Arial Unicode MS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6E5B6BA8"/>
    <w:multiLevelType w:val="hybridMultilevel"/>
    <w:tmpl w:val="C23C3000"/>
    <w:lvl w:ilvl="0" w:tplc="431CE988">
      <w:start w:val="22"/>
      <w:numFmt w:val="decimal"/>
      <w:lvlText w:val="%1."/>
      <w:lvlJc w:val="left"/>
      <w:pPr>
        <w:ind w:left="6024" w:hanging="360"/>
      </w:pPr>
      <w:rPr>
        <w:rFonts w:hint="default"/>
        <w:b w:val="0"/>
        <w:sz w:val="22"/>
      </w:rPr>
    </w:lvl>
    <w:lvl w:ilvl="1" w:tplc="04070019" w:tentative="1">
      <w:start w:val="1"/>
      <w:numFmt w:val="lowerLetter"/>
      <w:lvlText w:val="%2."/>
      <w:lvlJc w:val="left"/>
      <w:pPr>
        <w:ind w:left="6744" w:hanging="360"/>
      </w:pPr>
    </w:lvl>
    <w:lvl w:ilvl="2" w:tplc="0407001B" w:tentative="1">
      <w:start w:val="1"/>
      <w:numFmt w:val="lowerRoman"/>
      <w:lvlText w:val="%3."/>
      <w:lvlJc w:val="right"/>
      <w:pPr>
        <w:ind w:left="7464" w:hanging="180"/>
      </w:pPr>
    </w:lvl>
    <w:lvl w:ilvl="3" w:tplc="0407000F" w:tentative="1">
      <w:start w:val="1"/>
      <w:numFmt w:val="decimal"/>
      <w:lvlText w:val="%4."/>
      <w:lvlJc w:val="left"/>
      <w:pPr>
        <w:ind w:left="8184" w:hanging="360"/>
      </w:pPr>
    </w:lvl>
    <w:lvl w:ilvl="4" w:tplc="04070019" w:tentative="1">
      <w:start w:val="1"/>
      <w:numFmt w:val="lowerLetter"/>
      <w:lvlText w:val="%5."/>
      <w:lvlJc w:val="left"/>
      <w:pPr>
        <w:ind w:left="8904" w:hanging="360"/>
      </w:pPr>
    </w:lvl>
    <w:lvl w:ilvl="5" w:tplc="0407001B" w:tentative="1">
      <w:start w:val="1"/>
      <w:numFmt w:val="lowerRoman"/>
      <w:lvlText w:val="%6."/>
      <w:lvlJc w:val="right"/>
      <w:pPr>
        <w:ind w:left="9624" w:hanging="180"/>
      </w:pPr>
    </w:lvl>
    <w:lvl w:ilvl="6" w:tplc="0407000F" w:tentative="1">
      <w:start w:val="1"/>
      <w:numFmt w:val="decimal"/>
      <w:lvlText w:val="%7."/>
      <w:lvlJc w:val="left"/>
      <w:pPr>
        <w:ind w:left="10344" w:hanging="360"/>
      </w:pPr>
    </w:lvl>
    <w:lvl w:ilvl="7" w:tplc="04070019" w:tentative="1">
      <w:start w:val="1"/>
      <w:numFmt w:val="lowerLetter"/>
      <w:lvlText w:val="%8."/>
      <w:lvlJc w:val="left"/>
      <w:pPr>
        <w:ind w:left="11064" w:hanging="360"/>
      </w:pPr>
    </w:lvl>
    <w:lvl w:ilvl="8" w:tplc="0407001B" w:tentative="1">
      <w:start w:val="1"/>
      <w:numFmt w:val="lowerRoman"/>
      <w:lvlText w:val="%9."/>
      <w:lvlJc w:val="right"/>
      <w:pPr>
        <w:ind w:left="11784" w:hanging="180"/>
      </w:pPr>
    </w:lvl>
  </w:abstractNum>
  <w:num w:numId="1" w16cid:durableId="1058896233">
    <w:abstractNumId w:val="0"/>
  </w:num>
  <w:num w:numId="2" w16cid:durableId="955449812">
    <w:abstractNumId w:val="0"/>
  </w:num>
  <w:num w:numId="3" w16cid:durableId="343286968">
    <w:abstractNumId w:val="0"/>
  </w:num>
  <w:num w:numId="4" w16cid:durableId="1235631215">
    <w:abstractNumId w:val="3"/>
  </w:num>
  <w:num w:numId="5" w16cid:durableId="1525290911">
    <w:abstractNumId w:val="8"/>
  </w:num>
  <w:num w:numId="6" w16cid:durableId="1760177996">
    <w:abstractNumId w:val="5"/>
  </w:num>
  <w:num w:numId="7" w16cid:durableId="1791122997">
    <w:abstractNumId w:val="2"/>
  </w:num>
  <w:num w:numId="8" w16cid:durableId="2051225016">
    <w:abstractNumId w:val="1"/>
  </w:num>
  <w:num w:numId="9" w16cid:durableId="1642804095">
    <w:abstractNumId w:val="7"/>
  </w:num>
  <w:num w:numId="10" w16cid:durableId="1230339575">
    <w:abstractNumId w:val="6"/>
  </w:num>
  <w:num w:numId="11" w16cid:durableId="21297348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15"/>
    <w:rsid w:val="000362E6"/>
    <w:rsid w:val="00042191"/>
    <w:rsid w:val="00053C78"/>
    <w:rsid w:val="00065D7F"/>
    <w:rsid w:val="0008129F"/>
    <w:rsid w:val="0009065C"/>
    <w:rsid w:val="000F02F7"/>
    <w:rsid w:val="00117C5C"/>
    <w:rsid w:val="00126211"/>
    <w:rsid w:val="0014316E"/>
    <w:rsid w:val="0014392B"/>
    <w:rsid w:val="00144BB9"/>
    <w:rsid w:val="00180763"/>
    <w:rsid w:val="0019691A"/>
    <w:rsid w:val="00197700"/>
    <w:rsid w:val="001A4481"/>
    <w:rsid w:val="001C4EA6"/>
    <w:rsid w:val="001D0674"/>
    <w:rsid w:val="001E6DC9"/>
    <w:rsid w:val="001F1C3B"/>
    <w:rsid w:val="0023401E"/>
    <w:rsid w:val="00237F3C"/>
    <w:rsid w:val="002478A6"/>
    <w:rsid w:val="002479AE"/>
    <w:rsid w:val="00264825"/>
    <w:rsid w:val="0027215B"/>
    <w:rsid w:val="003166C4"/>
    <w:rsid w:val="00316B15"/>
    <w:rsid w:val="00322D22"/>
    <w:rsid w:val="00351995"/>
    <w:rsid w:val="003815CA"/>
    <w:rsid w:val="003A1DFC"/>
    <w:rsid w:val="003B62D9"/>
    <w:rsid w:val="003C41FD"/>
    <w:rsid w:val="003D4811"/>
    <w:rsid w:val="003E3C55"/>
    <w:rsid w:val="0040781E"/>
    <w:rsid w:val="00410C21"/>
    <w:rsid w:val="004318B2"/>
    <w:rsid w:val="00435F3A"/>
    <w:rsid w:val="00452AE7"/>
    <w:rsid w:val="0047683E"/>
    <w:rsid w:val="0049004B"/>
    <w:rsid w:val="004929C4"/>
    <w:rsid w:val="0057628B"/>
    <w:rsid w:val="00586581"/>
    <w:rsid w:val="00591FCE"/>
    <w:rsid w:val="005B400B"/>
    <w:rsid w:val="005C56CB"/>
    <w:rsid w:val="005D36C8"/>
    <w:rsid w:val="00676BCC"/>
    <w:rsid w:val="006B4718"/>
    <w:rsid w:val="006E0B83"/>
    <w:rsid w:val="006F6A07"/>
    <w:rsid w:val="00702284"/>
    <w:rsid w:val="007038BA"/>
    <w:rsid w:val="00747F63"/>
    <w:rsid w:val="007578AC"/>
    <w:rsid w:val="00781476"/>
    <w:rsid w:val="00782F07"/>
    <w:rsid w:val="007E3280"/>
    <w:rsid w:val="00812DEE"/>
    <w:rsid w:val="00857DB9"/>
    <w:rsid w:val="00865293"/>
    <w:rsid w:val="00866D10"/>
    <w:rsid w:val="0086770C"/>
    <w:rsid w:val="0087445D"/>
    <w:rsid w:val="0091014E"/>
    <w:rsid w:val="009548DB"/>
    <w:rsid w:val="00994D4B"/>
    <w:rsid w:val="009F3CC3"/>
    <w:rsid w:val="00A25824"/>
    <w:rsid w:val="00A30B05"/>
    <w:rsid w:val="00A354F7"/>
    <w:rsid w:val="00A36CCA"/>
    <w:rsid w:val="00A37217"/>
    <w:rsid w:val="00A63ACD"/>
    <w:rsid w:val="00A8202E"/>
    <w:rsid w:val="00AA0D9D"/>
    <w:rsid w:val="00AB2B7C"/>
    <w:rsid w:val="00AD22FB"/>
    <w:rsid w:val="00AE2870"/>
    <w:rsid w:val="00AE7664"/>
    <w:rsid w:val="00B32E74"/>
    <w:rsid w:val="00B46D8D"/>
    <w:rsid w:val="00BB068F"/>
    <w:rsid w:val="00BD49A0"/>
    <w:rsid w:val="00C14117"/>
    <w:rsid w:val="00C17EF5"/>
    <w:rsid w:val="00C23D24"/>
    <w:rsid w:val="00C27737"/>
    <w:rsid w:val="00C425D7"/>
    <w:rsid w:val="00CB16B9"/>
    <w:rsid w:val="00CC3156"/>
    <w:rsid w:val="00CD1F77"/>
    <w:rsid w:val="00CF1669"/>
    <w:rsid w:val="00CF6666"/>
    <w:rsid w:val="00CF7F58"/>
    <w:rsid w:val="00D126B3"/>
    <w:rsid w:val="00D14811"/>
    <w:rsid w:val="00DF61CD"/>
    <w:rsid w:val="00E15E2B"/>
    <w:rsid w:val="00E236F1"/>
    <w:rsid w:val="00EC2000"/>
    <w:rsid w:val="00F06936"/>
    <w:rsid w:val="00F7302C"/>
    <w:rsid w:val="00FB3766"/>
    <w:rsid w:val="00FD1F57"/>
    <w:rsid w:val="00FF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19AFED3"/>
  <w15:chartTrackingRefBased/>
  <w15:docId w15:val="{E995FCAC-391D-8A44-8B69-7E11B34D4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man 10cpi" w:eastAsia="Times New Roman" w:hAnsi="Roman 10cp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09065C"/>
    <w:rPr>
      <w:rFonts w:asciiTheme="minorHAnsi" w:hAnsiTheme="minorHAnsi" w:cstheme="minorHAnsi"/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BD49A0"/>
    <w:pPr>
      <w:keepNext/>
      <w:numPr>
        <w:numId w:val="8"/>
      </w:numPr>
      <w:spacing w:before="480" w:after="240"/>
      <w:ind w:left="1134" w:hanging="1134"/>
      <w:outlineLvl w:val="0"/>
    </w:pPr>
    <w:rPr>
      <w:b/>
      <w:bCs/>
      <w:iCs/>
      <w:sz w:val="28"/>
    </w:rPr>
  </w:style>
  <w:style w:type="paragraph" w:styleId="berschrift2">
    <w:name w:val="heading 2"/>
    <w:aliases w:val="Überschrift 2 P"/>
    <w:basedOn w:val="Standard"/>
    <w:next w:val="Textkrper"/>
    <w:qFormat/>
    <w:pPr>
      <w:keepNext/>
      <w:keepLines/>
      <w:widowControl w:val="0"/>
      <w:numPr>
        <w:ilvl w:val="1"/>
        <w:numId w:val="3"/>
      </w:numPr>
      <w:spacing w:before="240" w:after="120" w:line="280" w:lineRule="exact"/>
      <w:outlineLvl w:val="1"/>
    </w:pPr>
    <w:rPr>
      <w:b/>
      <w:kern w:val="28"/>
      <w:sz w:val="28"/>
    </w:rPr>
  </w:style>
  <w:style w:type="paragraph" w:styleId="berschrift3">
    <w:name w:val="heading 3"/>
    <w:aliases w:val="Überschrift 3 P"/>
    <w:basedOn w:val="Standard"/>
    <w:next w:val="Textkrper"/>
    <w:qFormat/>
    <w:pPr>
      <w:keepNext/>
      <w:keepLines/>
      <w:widowControl w:val="0"/>
      <w:numPr>
        <w:ilvl w:val="2"/>
        <w:numId w:val="3"/>
      </w:numPr>
      <w:spacing w:before="240" w:after="120" w:line="280" w:lineRule="exact"/>
      <w:outlineLvl w:val="2"/>
    </w:pPr>
    <w:rPr>
      <w:b/>
      <w:i/>
      <w:kern w:val="28"/>
      <w:sz w:val="28"/>
    </w:rPr>
  </w:style>
  <w:style w:type="paragraph" w:styleId="berschrift4">
    <w:name w:val="heading 4"/>
    <w:basedOn w:val="Standard"/>
    <w:next w:val="Textkrper"/>
    <w:qFormat/>
    <w:pPr>
      <w:keepNext/>
      <w:keepLines/>
      <w:widowControl w:val="0"/>
      <w:numPr>
        <w:ilvl w:val="3"/>
        <w:numId w:val="3"/>
      </w:numPr>
      <w:spacing w:before="240" w:after="120" w:line="280" w:lineRule="exact"/>
      <w:outlineLvl w:val="3"/>
    </w:pPr>
    <w:rPr>
      <w:b/>
      <w:kern w:val="28"/>
    </w:rPr>
  </w:style>
  <w:style w:type="paragraph" w:styleId="berschrift5">
    <w:name w:val="heading 5"/>
    <w:basedOn w:val="Standard"/>
    <w:next w:val="Standard"/>
    <w:qFormat/>
    <w:pPr>
      <w:keepNext/>
      <w:outlineLvl w:val="4"/>
    </w:pPr>
    <w:rPr>
      <w:b/>
      <w:bCs/>
      <w:sz w:val="1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pPr>
      <w:spacing w:after="120"/>
    </w:pPr>
  </w:style>
  <w:style w:type="paragraph" w:styleId="Kopfzeile">
    <w:name w:val="header"/>
    <w:basedOn w:val="Standard"/>
    <w:rsid w:val="0009065C"/>
    <w:pPr>
      <w:tabs>
        <w:tab w:val="center" w:pos="4536"/>
        <w:tab w:val="right" w:pos="9072"/>
      </w:tabs>
      <w:spacing w:after="480"/>
      <w:jc w:val="right"/>
    </w:pPr>
    <w:rPr>
      <w:rFonts w:ascii="Arial" w:hAnsi="Arial" w:cs="Arial"/>
      <w:color w:val="1F3864" w:themeColor="accent5" w:themeShade="80"/>
    </w:rPr>
  </w:style>
  <w:style w:type="paragraph" w:styleId="Fuzeile">
    <w:name w:val="footer"/>
    <w:basedOn w:val="Standard"/>
    <w:rsid w:val="0009065C"/>
    <w:pPr>
      <w:tabs>
        <w:tab w:val="center" w:pos="4536"/>
        <w:tab w:val="right" w:pos="9072"/>
      </w:tabs>
    </w:pPr>
    <w:rPr>
      <w:color w:val="1F3864" w:themeColor="accent5" w:themeShade="80"/>
      <w:sz w:val="16"/>
      <w:szCs w:val="16"/>
    </w:rPr>
  </w:style>
  <w:style w:type="paragraph" w:styleId="Anrede">
    <w:name w:val="Salutation"/>
    <w:basedOn w:val="Standard"/>
    <w:next w:val="Standard"/>
    <w:rsid w:val="003B62D9"/>
    <w:pPr>
      <w:spacing w:before="220" w:after="220" w:line="220" w:lineRule="atLeast"/>
    </w:pPr>
    <w:rPr>
      <w:spacing w:val="-5"/>
      <w:sz w:val="20"/>
      <w:lang w:eastAsia="en-US"/>
    </w:rPr>
  </w:style>
  <w:style w:type="paragraph" w:styleId="Gruformel">
    <w:name w:val="Closing"/>
    <w:basedOn w:val="Standard"/>
    <w:next w:val="Unterschrift"/>
    <w:rsid w:val="003B62D9"/>
    <w:pPr>
      <w:keepNext/>
      <w:spacing w:after="60" w:line="220" w:lineRule="atLeast"/>
      <w:jc w:val="both"/>
    </w:pPr>
    <w:rPr>
      <w:spacing w:val="-5"/>
      <w:sz w:val="20"/>
      <w:lang w:eastAsia="en-US"/>
    </w:rPr>
  </w:style>
  <w:style w:type="paragraph" w:styleId="Unterschrift">
    <w:name w:val="Signature"/>
    <w:basedOn w:val="Standard"/>
    <w:next w:val="FirmenunterschriftAbteilung"/>
    <w:rsid w:val="003B62D9"/>
    <w:pPr>
      <w:keepNext/>
      <w:spacing w:before="880" w:line="220" w:lineRule="atLeast"/>
    </w:pPr>
    <w:rPr>
      <w:spacing w:val="-5"/>
      <w:sz w:val="20"/>
      <w:lang w:eastAsia="en-US"/>
    </w:rPr>
  </w:style>
  <w:style w:type="paragraph" w:styleId="Datum">
    <w:name w:val="Date"/>
    <w:basedOn w:val="Standard"/>
    <w:next w:val="NameinAdresse"/>
    <w:rsid w:val="003B62D9"/>
    <w:pPr>
      <w:spacing w:after="220" w:line="220" w:lineRule="atLeast"/>
      <w:jc w:val="both"/>
    </w:pPr>
    <w:rPr>
      <w:spacing w:val="-5"/>
      <w:sz w:val="20"/>
      <w:lang w:eastAsia="en-US"/>
    </w:rPr>
  </w:style>
  <w:style w:type="paragraph" w:customStyle="1" w:styleId="NameinAdresse">
    <w:name w:val="Name in Adresse"/>
    <w:basedOn w:val="Standard"/>
    <w:next w:val="Standard"/>
    <w:rsid w:val="003B62D9"/>
    <w:pPr>
      <w:spacing w:before="220" w:line="220" w:lineRule="atLeast"/>
      <w:jc w:val="both"/>
    </w:pPr>
    <w:rPr>
      <w:spacing w:val="-5"/>
      <w:sz w:val="20"/>
      <w:lang w:eastAsia="en-US"/>
    </w:rPr>
  </w:style>
  <w:style w:type="paragraph" w:customStyle="1" w:styleId="FirmenunterschriftAbteilung">
    <w:name w:val="Firmenunterschrift Abteilung"/>
    <w:basedOn w:val="Unterschrift"/>
    <w:next w:val="Standard"/>
    <w:rsid w:val="003B62D9"/>
    <w:pPr>
      <w:spacing w:before="0"/>
    </w:pPr>
  </w:style>
  <w:style w:type="character" w:styleId="Kommentarzeichen">
    <w:name w:val="annotation reference"/>
    <w:basedOn w:val="Absatz-Standardschriftart"/>
    <w:semiHidden/>
    <w:rsid w:val="00676BCC"/>
    <w:rPr>
      <w:sz w:val="16"/>
      <w:szCs w:val="16"/>
    </w:rPr>
  </w:style>
  <w:style w:type="paragraph" w:styleId="Kommentartext">
    <w:name w:val="annotation text"/>
    <w:basedOn w:val="Standard"/>
    <w:semiHidden/>
    <w:rsid w:val="00676BCC"/>
    <w:rPr>
      <w:sz w:val="20"/>
    </w:rPr>
  </w:style>
  <w:style w:type="paragraph" w:styleId="Kommentarthema">
    <w:name w:val="annotation subject"/>
    <w:basedOn w:val="Kommentartext"/>
    <w:next w:val="Kommentartext"/>
    <w:semiHidden/>
    <w:rsid w:val="00676BCC"/>
    <w:rPr>
      <w:b/>
      <w:bCs/>
    </w:rPr>
  </w:style>
  <w:style w:type="paragraph" w:styleId="Sprechblasentext">
    <w:name w:val="Balloon Text"/>
    <w:basedOn w:val="Standard"/>
    <w:semiHidden/>
    <w:rsid w:val="00676BCC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rsid w:val="0014316E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91014E"/>
    <w:rPr>
      <w:color w:val="954F72" w:themeColor="followedHyperlink"/>
      <w:u w:val="single"/>
    </w:rPr>
  </w:style>
  <w:style w:type="table" w:styleId="Tabellenraster">
    <w:name w:val="Table Grid"/>
    <w:basedOn w:val="NormaleTabelle"/>
    <w:uiPriority w:val="59"/>
    <w:rsid w:val="00747F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9548DB"/>
    <w:pPr>
      <w:ind w:left="720"/>
      <w:contextualSpacing/>
    </w:pPr>
  </w:style>
  <w:style w:type="paragraph" w:customStyle="1" w:styleId="TexkrperCalibri">
    <w:name w:val="Texkörper Calibri"/>
    <w:basedOn w:val="Textkrper"/>
    <w:link w:val="TexkrperCalibriZchn"/>
    <w:qFormat/>
    <w:rsid w:val="00782F07"/>
    <w:pPr>
      <w:spacing w:after="0"/>
      <w:ind w:left="1134"/>
    </w:pPr>
    <w:rPr>
      <w:rFonts w:eastAsia="Arial Unicode MS"/>
      <w:b/>
    </w:rPr>
  </w:style>
  <w:style w:type="character" w:customStyle="1" w:styleId="TexkrperCalibriZchn">
    <w:name w:val="Texkörper Calibri Zchn"/>
    <w:basedOn w:val="Absatz-Standardschriftart"/>
    <w:link w:val="TexkrperCalibri"/>
    <w:rsid w:val="00782F07"/>
    <w:rPr>
      <w:rFonts w:asciiTheme="majorHAnsi" w:eastAsia="Arial Unicode MS" w:hAnsiTheme="majorHAnsi" w:cstheme="majorHAnsi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rsid w:val="00BD49A0"/>
    <w:rPr>
      <w:rFonts w:asciiTheme="minorHAnsi" w:hAnsiTheme="minorHAnsi" w:cstheme="minorHAnsi"/>
      <w:b/>
      <w:bCs/>
      <w:iCs/>
      <w:sz w:val="28"/>
      <w:szCs w:val="24"/>
    </w:rPr>
  </w:style>
  <w:style w:type="paragraph" w:customStyle="1" w:styleId="TitelP">
    <w:name w:val="Titel P"/>
    <w:next w:val="TextkrperP"/>
    <w:qFormat/>
    <w:rsid w:val="00782F07"/>
    <w:pPr>
      <w:pBdr>
        <w:bottom w:val="single" w:sz="4" w:space="1" w:color="5B9BD5" w:themeColor="accent1"/>
      </w:pBdr>
      <w:spacing w:after="480"/>
      <w:outlineLvl w:val="0"/>
    </w:pPr>
    <w:rPr>
      <w:rFonts w:ascii="Arial" w:eastAsiaTheme="majorEastAsia" w:hAnsi="Arial" w:cstheme="majorBidi"/>
      <w:color w:val="323E4F" w:themeColor="text2" w:themeShade="BF"/>
      <w:spacing w:val="5"/>
      <w:kern w:val="28"/>
      <w:sz w:val="52"/>
      <w:szCs w:val="52"/>
      <w:lang w:val="de-AT"/>
    </w:rPr>
  </w:style>
  <w:style w:type="paragraph" w:customStyle="1" w:styleId="TextkrperP">
    <w:name w:val="Textkörper P"/>
    <w:qFormat/>
    <w:rsid w:val="00865293"/>
    <w:pPr>
      <w:spacing w:after="120"/>
      <w:ind w:left="1134"/>
      <w:jc w:val="both"/>
    </w:pPr>
    <w:rPr>
      <w:rFonts w:ascii="Arial" w:eastAsia="Arial Unicode MS" w:hAnsi="Arial"/>
      <w:sz w:val="24"/>
      <w:szCs w:val="24"/>
    </w:rPr>
  </w:style>
  <w:style w:type="character" w:styleId="Fett">
    <w:name w:val="Strong"/>
    <w:basedOn w:val="Absatz-Standardschriftart"/>
    <w:uiPriority w:val="22"/>
    <w:qFormat/>
    <w:rsid w:val="001E6DC9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1E6DC9"/>
    <w:rPr>
      <w:rFonts w:ascii="Courier New" w:eastAsia="Times New Roman" w:hAnsi="Courier New" w:cs="Courier New"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144BB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kkehart/Library/Group%20Containers/UBF8T346G9.Office/User%20Content.localized/Templates.localized/Kurzbericht.dotx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Kurzbericht.dotx</Template>
  <TotalTime>0</TotalTime>
  <Pages>5</Pages>
  <Words>338</Words>
  <Characters>2136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 </vt:lpstr>
    </vt:vector>
  </TitlesOfParts>
  <Company>Ekkehart Padberg</Company>
  <LinksUpToDate>false</LinksUpToDate>
  <CharactersWithSpaces>2470</CharactersWithSpaces>
  <SharedDoc>false</SharedDoc>
  <HLinks>
    <vt:vector size="12" baseType="variant">
      <vt:variant>
        <vt:i4>8126590</vt:i4>
      </vt:variant>
      <vt:variant>
        <vt:i4>3</vt:i4>
      </vt:variant>
      <vt:variant>
        <vt:i4>0</vt:i4>
      </vt:variant>
      <vt:variant>
        <vt:i4>5</vt:i4>
      </vt:variant>
      <vt:variant>
        <vt:lpwstr>http://www.padberg-beratung.de/</vt:lpwstr>
      </vt:variant>
      <vt:variant>
        <vt:lpwstr/>
      </vt:variant>
      <vt:variant>
        <vt:i4>196729</vt:i4>
      </vt:variant>
      <vt:variant>
        <vt:i4>0</vt:i4>
      </vt:variant>
      <vt:variant>
        <vt:i4>0</vt:i4>
      </vt:variant>
      <vt:variant>
        <vt:i4>5</vt:i4>
      </vt:variant>
      <vt:variant>
        <vt:lpwstr>mailto:info@padberg-beratung.de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Microsoft Office User</dc:creator>
  <cp:keywords/>
  <cp:lastModifiedBy>Ekkehart Padberg</cp:lastModifiedBy>
  <cp:revision>1</cp:revision>
  <cp:lastPrinted>2026-06-15T17:07:00Z</cp:lastPrinted>
  <dcterms:created xsi:type="dcterms:W3CDTF">2026-06-16T10:55:00Z</dcterms:created>
  <dcterms:modified xsi:type="dcterms:W3CDTF">2026-06-16T10:58:00Z</dcterms:modified>
</cp:coreProperties>
</file>