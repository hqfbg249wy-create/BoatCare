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9400" w14:textId="1237DEF9" w:rsidR="001E6DC9" w:rsidRPr="001E6DC9" w:rsidRDefault="001E6DC9" w:rsidP="001E6DC9">
      <w:pPr>
        <w:pStyle w:val="TitelP"/>
        <w:rPr>
          <w:lang w:val="de-DE"/>
        </w:rPr>
      </w:pPr>
      <w:proofErr w:type="spellStart"/>
      <w:r>
        <w:rPr>
          <w:lang w:val="de-DE"/>
        </w:rPr>
        <w:t>Skipily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orders</w:t>
      </w:r>
      <w:proofErr w:type="spellEnd"/>
      <w:r>
        <w:rPr>
          <w:lang w:val="de-DE"/>
        </w:rPr>
        <w:t xml:space="preserve"> API</w:t>
      </w:r>
    </w:p>
    <w:p w14:paraId="424782A4" w14:textId="77777777" w:rsidR="001E6DC9" w:rsidRDefault="001E6DC9" w:rsidP="001E6DC9">
      <w:pPr>
        <w:pStyle w:val="TextkrperP"/>
      </w:pPr>
      <w:r>
        <w:t>Bestellungen per API abrufen und Fulfillment zurückschreiben — für die</w:t>
      </w:r>
    </w:p>
    <w:p w14:paraId="4C6BA1B9" w14:textId="77777777" w:rsidR="001E6DC9" w:rsidRDefault="001E6DC9" w:rsidP="001E6DC9">
      <w:pPr>
        <w:pStyle w:val="TextkrperP"/>
      </w:pPr>
      <w:r>
        <w:t xml:space="preserve">Anbindung an Shopify, </w:t>
      </w:r>
      <w:proofErr w:type="spellStart"/>
      <w:r>
        <w:t>Odoo</w:t>
      </w:r>
      <w:proofErr w:type="spellEnd"/>
      <w:r>
        <w:t xml:space="preserve"> oder ein eigenes ERP. Kein zweites Tool, keine</w:t>
      </w:r>
    </w:p>
    <w:p w14:paraId="58280F5F" w14:textId="77777777" w:rsidR="001E6DC9" w:rsidRDefault="001E6DC9" w:rsidP="001E6DC9">
      <w:pPr>
        <w:pStyle w:val="TextkrperP"/>
      </w:pPr>
      <w:r>
        <w:t>manuelle Übertragung.</w:t>
      </w:r>
    </w:p>
    <w:p w14:paraId="13E28F33" w14:textId="77777777" w:rsidR="001E6DC9" w:rsidRDefault="001E6DC9" w:rsidP="001E6DC9">
      <w:pPr>
        <w:pStyle w:val="TextkrperP"/>
      </w:pPr>
    </w:p>
    <w:p w14:paraId="759C4947" w14:textId="77777777" w:rsidR="001E6DC9" w:rsidRDefault="001E6DC9" w:rsidP="001E6DC9">
      <w:pPr>
        <w:pStyle w:val="TextkrperP"/>
      </w:pPr>
      <w:r>
        <w:t>- **</w:t>
      </w:r>
      <w:proofErr w:type="spellStart"/>
      <w:proofErr w:type="gramStart"/>
      <w:r>
        <w:t>Endpoint</w:t>
      </w:r>
      <w:proofErr w:type="spellEnd"/>
      <w:r>
        <w:t>:*</w:t>
      </w:r>
      <w:proofErr w:type="gramEnd"/>
      <w:r>
        <w:t>* `https://vcjwlyqkfkszumdrfvtm.supabase.co/functions/v1/orders-api`</w:t>
      </w:r>
    </w:p>
    <w:p w14:paraId="07B41A03" w14:textId="77777777" w:rsidR="001E6DC9" w:rsidRDefault="001E6DC9" w:rsidP="001E6DC9">
      <w:pPr>
        <w:pStyle w:val="TextkrperP"/>
      </w:pPr>
      <w:r>
        <w:t>- **</w:t>
      </w:r>
      <w:proofErr w:type="gramStart"/>
      <w:r>
        <w:t>Auth:*</w:t>
      </w:r>
      <w:proofErr w:type="gramEnd"/>
      <w:r>
        <w:t>* Header `x-</w:t>
      </w:r>
      <w:proofErr w:type="spellStart"/>
      <w:r>
        <w:t>api</w:t>
      </w:r>
      <w:proofErr w:type="spellEnd"/>
      <w:r>
        <w:t>-</w:t>
      </w:r>
      <w:proofErr w:type="spellStart"/>
      <w:r>
        <w:t>key</w:t>
      </w:r>
      <w:proofErr w:type="spellEnd"/>
      <w:r>
        <w:t>: &lt;dein API-Schlüssel&gt;` (Provider-Portal → Stammdaten → API &amp; Integration)</w:t>
      </w:r>
    </w:p>
    <w:p w14:paraId="2356AA40" w14:textId="77777777" w:rsidR="001E6DC9" w:rsidRDefault="001E6DC9" w:rsidP="001E6DC9">
      <w:pPr>
        <w:pStyle w:val="TextkrperP"/>
      </w:pPr>
      <w:r>
        <w:t>- **</w:t>
      </w:r>
      <w:proofErr w:type="gramStart"/>
      <w:r>
        <w:t>Voraussetzung:*</w:t>
      </w:r>
      <w:proofErr w:type="gramEnd"/>
      <w:r>
        <w:t>* Pro-/Enterprise-Tarif, Shop aktiv</w:t>
      </w:r>
    </w:p>
    <w:p w14:paraId="4ECE25D3" w14:textId="77777777" w:rsidR="001E6DC9" w:rsidRDefault="001E6DC9" w:rsidP="001E6DC9">
      <w:pPr>
        <w:pStyle w:val="TextkrperP"/>
      </w:pPr>
      <w:r>
        <w:t>- **</w:t>
      </w:r>
      <w:proofErr w:type="spellStart"/>
      <w:proofErr w:type="gramStart"/>
      <w:r>
        <w:t>Scoping</w:t>
      </w:r>
      <w:proofErr w:type="spellEnd"/>
      <w:r>
        <w:t>:*</w:t>
      </w:r>
      <w:proofErr w:type="gramEnd"/>
      <w:r>
        <w:t>* Jeder Schlüssel sieht ausschließlich die eigenen Bestellungen.</w:t>
      </w:r>
    </w:p>
    <w:p w14:paraId="558E01EB" w14:textId="77777777" w:rsidR="001E6DC9" w:rsidRDefault="001E6DC9" w:rsidP="001E6DC9">
      <w:pPr>
        <w:pStyle w:val="TextkrperP"/>
      </w:pPr>
    </w:p>
    <w:p w14:paraId="43EC6E49" w14:textId="6247EC90" w:rsidR="001E6DC9" w:rsidRPr="001E6DC9" w:rsidRDefault="001E6DC9" w:rsidP="001E6DC9">
      <w:pPr>
        <w:pStyle w:val="TextkrperP"/>
        <w:rPr>
          <w:b/>
          <w:bCs/>
        </w:rPr>
      </w:pPr>
      <w:r w:rsidRPr="001E6DC9">
        <w:rPr>
          <w:b/>
          <w:bCs/>
        </w:rPr>
        <w:t>Zwei Integrationswege (kombinierbar)</w:t>
      </w:r>
    </w:p>
    <w:p w14:paraId="604FBF28" w14:textId="77777777" w:rsidR="001E6DC9" w:rsidRDefault="001E6DC9" w:rsidP="001E6DC9">
      <w:pPr>
        <w:pStyle w:val="TextkrperP"/>
      </w:pPr>
    </w:p>
    <w:tbl>
      <w:tblPr>
        <w:tblStyle w:val="Tabellenraster"/>
        <w:tblW w:w="0" w:type="auto"/>
        <w:tblInd w:w="1134" w:type="dxa"/>
        <w:tblLook w:val="04A0" w:firstRow="1" w:lastRow="0" w:firstColumn="1" w:lastColumn="0" w:noHBand="0" w:noVBand="1"/>
      </w:tblPr>
      <w:tblGrid>
        <w:gridCol w:w="2765"/>
        <w:gridCol w:w="2704"/>
        <w:gridCol w:w="2885"/>
      </w:tblGrid>
      <w:tr w:rsidR="001E6DC9" w14:paraId="2FB569F8" w14:textId="77777777" w:rsidTr="001E6DC9">
        <w:tc>
          <w:tcPr>
            <w:tcW w:w="2765" w:type="dxa"/>
          </w:tcPr>
          <w:p w14:paraId="1CE9A100" w14:textId="1B09C754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Weg</w:t>
            </w:r>
          </w:p>
        </w:tc>
        <w:tc>
          <w:tcPr>
            <w:tcW w:w="2704" w:type="dxa"/>
          </w:tcPr>
          <w:p w14:paraId="49D23D4A" w14:textId="21ADD07B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Richtung</w:t>
            </w:r>
          </w:p>
        </w:tc>
        <w:tc>
          <w:tcPr>
            <w:tcW w:w="2885" w:type="dxa"/>
          </w:tcPr>
          <w:p w14:paraId="218613E1" w14:textId="095C9639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Wofür</w:t>
            </w:r>
          </w:p>
        </w:tc>
      </w:tr>
      <w:tr w:rsidR="001E6DC9" w14:paraId="46FB3E92" w14:textId="77777777" w:rsidTr="001E6DC9">
        <w:tc>
          <w:tcPr>
            <w:tcW w:w="2765" w:type="dxa"/>
          </w:tcPr>
          <w:p w14:paraId="5DAF10A8" w14:textId="39B3CE9F" w:rsidR="001E6DC9" w:rsidRDefault="001E6DC9" w:rsidP="001E6DC9">
            <w:pPr>
              <w:pStyle w:val="TextkrperP"/>
              <w:ind w:left="0"/>
            </w:pPr>
            <w:r>
              <w:rPr>
                <w:rStyle w:val="Fett"/>
                <w:rFonts w:ascii="Segoe UI" w:hAnsi="Segoe UI" w:cs="Segoe UI"/>
                <w:b w:val="0"/>
                <w:bCs w:val="0"/>
                <w:color w:val="0A0A0A"/>
                <w:sz w:val="20"/>
                <w:szCs w:val="20"/>
              </w:rPr>
              <w:t>Pull (diese API)</w:t>
            </w:r>
          </w:p>
        </w:tc>
        <w:tc>
          <w:tcPr>
            <w:tcW w:w="2704" w:type="dxa"/>
          </w:tcPr>
          <w:p w14:paraId="201ED466" w14:textId="2A10E97B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Skipily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→ dein System</w:t>
            </w:r>
          </w:p>
        </w:tc>
        <w:tc>
          <w:tcPr>
            <w:tcW w:w="2885" w:type="dxa"/>
          </w:tcPr>
          <w:p w14:paraId="59C71EF3" w14:textId="6F3E7B9D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Bestellungen abrufen, Inkrement-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Sync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(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updated_since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Backfill</w:t>
            </w:r>
            <w:proofErr w:type="spellEnd"/>
          </w:p>
        </w:tc>
      </w:tr>
      <w:tr w:rsidR="001E6DC9" w14:paraId="55996EED" w14:textId="77777777" w:rsidTr="001E6DC9">
        <w:tc>
          <w:tcPr>
            <w:tcW w:w="2765" w:type="dxa"/>
          </w:tcPr>
          <w:p w14:paraId="2F9C4F44" w14:textId="218790CE" w:rsidR="001E6DC9" w:rsidRDefault="001E6DC9" w:rsidP="001E6DC9">
            <w:pPr>
              <w:pStyle w:val="TextkrperP"/>
              <w:ind w:left="0"/>
            </w:pPr>
            <w:r>
              <w:rPr>
                <w:rStyle w:val="Fett"/>
                <w:rFonts w:ascii="Segoe UI" w:hAnsi="Segoe UI" w:cs="Segoe UI"/>
                <w:b w:val="0"/>
                <w:bCs w:val="0"/>
                <w:color w:val="0A0A0A"/>
                <w:sz w:val="20"/>
                <w:szCs w:val="20"/>
              </w:rPr>
              <w:t>Push (Webhooks)</w:t>
            </w:r>
          </w:p>
        </w:tc>
        <w:tc>
          <w:tcPr>
            <w:tcW w:w="2704" w:type="dxa"/>
          </w:tcPr>
          <w:p w14:paraId="1A99B095" w14:textId="4DBFE18C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Skipily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→ deine URL</w:t>
            </w:r>
          </w:p>
        </w:tc>
        <w:tc>
          <w:tcPr>
            <w:tcW w:w="2885" w:type="dxa"/>
          </w:tcPr>
          <w:p w14:paraId="1518058B" w14:textId="1235149B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Echtzeit-Benachrichtigung bei neuer/</w:t>
            </w:r>
            <w:r>
              <w:rPr>
                <w:rFonts w:ascii="Segoe UI" w:hAnsi="Segoe UI" w:cs="Segoe UI"/>
                <w:color w:val="0A0A0A"/>
                <w:sz w:val="20"/>
                <w:szCs w:val="20"/>
              </w:rPr>
              <w:softHyphen/>
              <w:t>geänderter Bestellung (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webhook_url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 setzen)</w:t>
            </w:r>
          </w:p>
        </w:tc>
      </w:tr>
    </w:tbl>
    <w:p w14:paraId="1ADED591" w14:textId="77777777" w:rsidR="001E6DC9" w:rsidRDefault="001E6DC9" w:rsidP="001E6DC9">
      <w:pPr>
        <w:pStyle w:val="TextkrperP"/>
        <w:ind w:left="0"/>
      </w:pPr>
    </w:p>
    <w:p w14:paraId="71B3DEF5" w14:textId="77777777" w:rsidR="001E6DC9" w:rsidRDefault="001E6DC9" w:rsidP="001E6DC9">
      <w:pPr>
        <w:pStyle w:val="TextkrperP"/>
      </w:pPr>
      <w:r>
        <w:t>Empfehlung für ~50 Bestellungen/Tag: **Webhook** für Echtzeit + **stündlicher Pull mit `</w:t>
      </w:r>
      <w:proofErr w:type="spellStart"/>
      <w:r>
        <w:t>updated_since</w:t>
      </w:r>
      <w:proofErr w:type="spellEnd"/>
      <w:r>
        <w:t>`** als Sicherheitsnetz (verpasste Webhooks nachholen).</w:t>
      </w:r>
    </w:p>
    <w:p w14:paraId="1C7D618E" w14:textId="77777777" w:rsidR="001E6DC9" w:rsidRDefault="001E6DC9" w:rsidP="001E6DC9">
      <w:pPr>
        <w:pStyle w:val="TextkrperP"/>
      </w:pPr>
    </w:p>
    <w:p w14:paraId="11144481" w14:textId="0315A297" w:rsidR="001E6DC9" w:rsidRPr="001E6DC9" w:rsidRDefault="001E6DC9" w:rsidP="001E6DC9">
      <w:pPr>
        <w:pStyle w:val="TextkrperP"/>
        <w:rPr>
          <w:b/>
          <w:bCs/>
        </w:rPr>
      </w:pPr>
      <w:r w:rsidRPr="001E6DC9">
        <w:rPr>
          <w:b/>
          <w:bCs/>
        </w:rPr>
        <w:t>Endpoints</w:t>
      </w:r>
    </w:p>
    <w:p w14:paraId="5194BA04" w14:textId="77777777" w:rsidR="001E6DC9" w:rsidRDefault="001E6DC9" w:rsidP="001E6DC9">
      <w:pPr>
        <w:pStyle w:val="TextkrperP"/>
      </w:pPr>
    </w:p>
    <w:p w14:paraId="51B10B49" w14:textId="77777777" w:rsidR="001E6DC9" w:rsidRDefault="001E6DC9" w:rsidP="001E6DC9">
      <w:pPr>
        <w:pStyle w:val="TextkrperP"/>
      </w:pPr>
      <w:r>
        <w:t>### Bestellungen auflisten</w:t>
      </w:r>
    </w:p>
    <w:p w14:paraId="100AD593" w14:textId="77777777" w:rsidR="001E6DC9" w:rsidRDefault="001E6DC9" w:rsidP="001E6DC9">
      <w:pPr>
        <w:pStyle w:val="TextkrperP"/>
      </w:pPr>
      <w:r>
        <w:lastRenderedPageBreak/>
        <w:t>```bash</w:t>
      </w:r>
    </w:p>
    <w:p w14:paraId="0AB02B04" w14:textId="77777777" w:rsidR="001E6DC9" w:rsidRDefault="001E6DC9" w:rsidP="001E6DC9">
      <w:pPr>
        <w:pStyle w:val="TextkrperP"/>
      </w:pPr>
      <w:proofErr w:type="spellStart"/>
      <w:r>
        <w:t>curl</w:t>
      </w:r>
      <w:proofErr w:type="spellEnd"/>
      <w:r>
        <w:t xml:space="preserve"> "https://vcjwlyqkfkszumdrfvtm.supabase.co/functions/v1/orders-api?status=confirmed&amp;limit=50" \</w:t>
      </w:r>
    </w:p>
    <w:p w14:paraId="236EFE4A" w14:textId="77777777" w:rsidR="001E6DC9" w:rsidRDefault="001E6DC9" w:rsidP="001E6DC9">
      <w:pPr>
        <w:pStyle w:val="TextkrperP"/>
      </w:pPr>
      <w:r>
        <w:t xml:space="preserve">  -H "x-</w:t>
      </w:r>
      <w:proofErr w:type="spellStart"/>
      <w:r>
        <w:t>api</w:t>
      </w:r>
      <w:proofErr w:type="spellEnd"/>
      <w:r>
        <w:t>-</w:t>
      </w:r>
      <w:proofErr w:type="spellStart"/>
      <w:r>
        <w:t>key</w:t>
      </w:r>
      <w:proofErr w:type="spellEnd"/>
      <w:r>
        <w:t>: DEIN_KEY"</w:t>
      </w:r>
    </w:p>
    <w:p w14:paraId="741E1B72" w14:textId="77777777" w:rsidR="001E6DC9" w:rsidRDefault="001E6DC9" w:rsidP="001E6DC9">
      <w:pPr>
        <w:pStyle w:val="TextkrperP"/>
      </w:pPr>
      <w:r>
        <w:t>```</w:t>
      </w:r>
    </w:p>
    <w:p w14:paraId="420FD7F4" w14:textId="77777777" w:rsidR="001E6DC9" w:rsidRDefault="001E6DC9" w:rsidP="001E6DC9">
      <w:pPr>
        <w:pStyle w:val="TextkrperP"/>
      </w:pPr>
    </w:p>
    <w:p w14:paraId="74DC88EC" w14:textId="19D5577A" w:rsidR="001E6DC9" w:rsidRDefault="001E6DC9" w:rsidP="001E6DC9">
      <w:pPr>
        <w:pStyle w:val="TextkrperP"/>
      </w:pPr>
      <w:r>
        <w:t>Filter:</w:t>
      </w:r>
    </w:p>
    <w:tbl>
      <w:tblPr>
        <w:tblStyle w:val="Tabellenraster"/>
        <w:tblW w:w="0" w:type="auto"/>
        <w:tblInd w:w="1134" w:type="dxa"/>
        <w:tblLook w:val="04A0" w:firstRow="1" w:lastRow="0" w:firstColumn="1" w:lastColumn="0" w:noHBand="0" w:noVBand="1"/>
      </w:tblPr>
      <w:tblGrid>
        <w:gridCol w:w="2122"/>
        <w:gridCol w:w="2835"/>
        <w:gridCol w:w="3397"/>
      </w:tblGrid>
      <w:tr w:rsidR="001E6DC9" w14:paraId="47F6C8CC" w14:textId="77777777" w:rsidTr="001E6DC9">
        <w:tc>
          <w:tcPr>
            <w:tcW w:w="2122" w:type="dxa"/>
          </w:tcPr>
          <w:p w14:paraId="7772AEDA" w14:textId="0C4D832C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Parameter</w:t>
            </w:r>
          </w:p>
        </w:tc>
        <w:tc>
          <w:tcPr>
            <w:tcW w:w="2835" w:type="dxa"/>
          </w:tcPr>
          <w:p w14:paraId="05AADB42" w14:textId="6E907221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Beispiel</w:t>
            </w:r>
          </w:p>
        </w:tc>
        <w:tc>
          <w:tcPr>
            <w:tcW w:w="3397" w:type="dxa"/>
          </w:tcPr>
          <w:p w14:paraId="06AA2269" w14:textId="1C213516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Zweck</w:t>
            </w:r>
          </w:p>
        </w:tc>
      </w:tr>
      <w:tr w:rsidR="001E6DC9" w14:paraId="4E64A172" w14:textId="77777777" w:rsidTr="001E6DC9">
        <w:tc>
          <w:tcPr>
            <w:tcW w:w="2122" w:type="dxa"/>
          </w:tcPr>
          <w:p w14:paraId="61820BDB" w14:textId="78D0412A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2835" w:type="dxa"/>
          </w:tcPr>
          <w:p w14:paraId="550DB0EA" w14:textId="65111316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confirmed</w:t>
            </w:r>
            <w:proofErr w:type="spellEnd"/>
          </w:p>
        </w:tc>
        <w:tc>
          <w:tcPr>
            <w:tcW w:w="3397" w:type="dxa"/>
          </w:tcPr>
          <w:p w14:paraId="0948F17B" w14:textId="79DCE331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pending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/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confirmed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/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shipped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/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delivered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/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cancelled</w:t>
            </w:r>
            <w:proofErr w:type="spellEnd"/>
          </w:p>
        </w:tc>
      </w:tr>
      <w:tr w:rsidR="001E6DC9" w14:paraId="37A6D9A5" w14:textId="77777777" w:rsidTr="001E6DC9">
        <w:tc>
          <w:tcPr>
            <w:tcW w:w="2122" w:type="dxa"/>
          </w:tcPr>
          <w:p w14:paraId="0592813D" w14:textId="1491D608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payment_status</w:t>
            </w:r>
            <w:proofErr w:type="spellEnd"/>
          </w:p>
        </w:tc>
        <w:tc>
          <w:tcPr>
            <w:tcW w:w="2835" w:type="dxa"/>
          </w:tcPr>
          <w:p w14:paraId="6074A712" w14:textId="7B7A6D62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paid</w:t>
            </w:r>
            <w:proofErr w:type="spellEnd"/>
          </w:p>
        </w:tc>
        <w:tc>
          <w:tcPr>
            <w:tcW w:w="3397" w:type="dxa"/>
          </w:tcPr>
          <w:p w14:paraId="763A5A4B" w14:textId="358E1DE2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nur bezahlte abrufen</w:t>
            </w:r>
          </w:p>
        </w:tc>
      </w:tr>
      <w:tr w:rsidR="001E6DC9" w14:paraId="21004036" w14:textId="77777777" w:rsidTr="001E6DC9">
        <w:tc>
          <w:tcPr>
            <w:tcW w:w="2122" w:type="dxa"/>
          </w:tcPr>
          <w:p w14:paraId="16F86616" w14:textId="05820D07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updated_since</w:t>
            </w:r>
            <w:proofErr w:type="spellEnd"/>
          </w:p>
        </w:tc>
        <w:tc>
          <w:tcPr>
            <w:tcW w:w="2835" w:type="dxa"/>
          </w:tcPr>
          <w:p w14:paraId="527116FC" w14:textId="04301BC2" w:rsidR="001E6DC9" w:rsidRDefault="001E6DC9" w:rsidP="001E6DC9">
            <w:pPr>
              <w:pStyle w:val="TextkrperP"/>
              <w:ind w:left="0"/>
            </w:pP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2026-06-15T00:00:00Z</w:t>
            </w:r>
          </w:p>
        </w:tc>
        <w:tc>
          <w:tcPr>
            <w:tcW w:w="3397" w:type="dxa"/>
          </w:tcPr>
          <w:p w14:paraId="578B95D7" w14:textId="1FBA8188" w:rsidR="001E6DC9" w:rsidRDefault="001E6DC9" w:rsidP="001E6DC9">
            <w:pPr>
              <w:pStyle w:val="TextkrperP"/>
              <w:ind w:left="0"/>
            </w:pPr>
            <w:r>
              <w:rPr>
                <w:rStyle w:val="Fett"/>
                <w:rFonts w:ascii="Segoe UI" w:hAnsi="Segoe UI" w:cs="Segoe UI"/>
                <w:b w:val="0"/>
                <w:bCs w:val="0"/>
                <w:color w:val="0A0A0A"/>
                <w:sz w:val="20"/>
                <w:szCs w:val="20"/>
              </w:rPr>
              <w:t>Inkrement-</w:t>
            </w:r>
            <w:proofErr w:type="spellStart"/>
            <w:r>
              <w:rPr>
                <w:rStyle w:val="Fett"/>
                <w:rFonts w:ascii="Segoe UI" w:hAnsi="Segoe UI" w:cs="Segoe UI"/>
                <w:b w:val="0"/>
                <w:bCs w:val="0"/>
                <w:color w:val="0A0A0A"/>
                <w:sz w:val="20"/>
                <w:szCs w:val="20"/>
              </w:rPr>
              <w:t>Sync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 — nur seither Geändertes</w:t>
            </w:r>
          </w:p>
        </w:tc>
      </w:tr>
      <w:tr w:rsidR="001E6DC9" w14:paraId="42722C95" w14:textId="77777777" w:rsidTr="001E6DC9">
        <w:tc>
          <w:tcPr>
            <w:tcW w:w="2122" w:type="dxa"/>
          </w:tcPr>
          <w:p w14:paraId="21AC08B3" w14:textId="38EB5BDE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created_since</w:t>
            </w:r>
            <w:proofErr w:type="spellEnd"/>
          </w:p>
        </w:tc>
        <w:tc>
          <w:tcPr>
            <w:tcW w:w="2835" w:type="dxa"/>
          </w:tcPr>
          <w:p w14:paraId="5FD66D87" w14:textId="2CA9B66F" w:rsidR="001E6DC9" w:rsidRDefault="001E6DC9" w:rsidP="001E6DC9">
            <w:pPr>
              <w:pStyle w:val="TextkrperP"/>
              <w:ind w:left="0"/>
            </w:pP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2026-06-15T00:00:00Z</w:t>
            </w:r>
          </w:p>
        </w:tc>
        <w:tc>
          <w:tcPr>
            <w:tcW w:w="3397" w:type="dxa"/>
          </w:tcPr>
          <w:p w14:paraId="4034BE37" w14:textId="7BC0AF93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nur neue Bestellungen</w:t>
            </w:r>
          </w:p>
        </w:tc>
      </w:tr>
      <w:tr w:rsidR="001E6DC9" w14:paraId="3683E0E9" w14:textId="77777777" w:rsidTr="001E6DC9">
        <w:tc>
          <w:tcPr>
            <w:tcW w:w="2122" w:type="dxa"/>
          </w:tcPr>
          <w:p w14:paraId="3125197C" w14:textId="23A97D69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limit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 / 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offset</w:t>
            </w:r>
            <w:proofErr w:type="spellEnd"/>
          </w:p>
        </w:tc>
        <w:tc>
          <w:tcPr>
            <w:tcW w:w="2835" w:type="dxa"/>
          </w:tcPr>
          <w:p w14:paraId="774F7D37" w14:textId="11D6375C" w:rsidR="001E6DC9" w:rsidRDefault="001E6DC9" w:rsidP="001E6DC9">
            <w:pPr>
              <w:pStyle w:val="TextkrperP"/>
              <w:ind w:left="0"/>
            </w:pP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50</w:t>
            </w: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 / </w:t>
            </w: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0</w:t>
            </w:r>
          </w:p>
        </w:tc>
        <w:tc>
          <w:tcPr>
            <w:tcW w:w="3397" w:type="dxa"/>
          </w:tcPr>
          <w:p w14:paraId="3F8398A6" w14:textId="12A9683D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Pagination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max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 xml:space="preserve"> 200)</w:t>
            </w:r>
          </w:p>
        </w:tc>
      </w:tr>
      <w:tr w:rsidR="001E6DC9" w14:paraId="50D58245" w14:textId="77777777" w:rsidTr="001E6DC9">
        <w:tc>
          <w:tcPr>
            <w:tcW w:w="2122" w:type="dxa"/>
          </w:tcPr>
          <w:p w14:paraId="5184633D" w14:textId="029D8CD0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sort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 / 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order</w:t>
            </w:r>
            <w:proofErr w:type="spellEnd"/>
          </w:p>
        </w:tc>
        <w:tc>
          <w:tcPr>
            <w:tcW w:w="2835" w:type="dxa"/>
          </w:tcPr>
          <w:p w14:paraId="5EE00110" w14:textId="4C27C2D6" w:rsidR="001E6DC9" w:rsidRDefault="001E6DC9" w:rsidP="001E6DC9">
            <w:pPr>
              <w:pStyle w:val="TextkrperP"/>
              <w:ind w:left="0"/>
            </w:pP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updated_at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 / 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desc</w:t>
            </w:r>
            <w:proofErr w:type="spellEnd"/>
          </w:p>
        </w:tc>
        <w:tc>
          <w:tcPr>
            <w:tcW w:w="3397" w:type="dxa"/>
          </w:tcPr>
          <w:p w14:paraId="52959DD9" w14:textId="0A5484F5" w:rsidR="001E6DC9" w:rsidRDefault="001E6DC9" w:rsidP="001E6DC9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Sortierung</w:t>
            </w:r>
          </w:p>
        </w:tc>
      </w:tr>
    </w:tbl>
    <w:p w14:paraId="79563508" w14:textId="77777777" w:rsidR="001E6DC9" w:rsidRDefault="001E6DC9" w:rsidP="001E6DC9">
      <w:pPr>
        <w:pStyle w:val="TextkrperP"/>
      </w:pPr>
    </w:p>
    <w:p w14:paraId="5A5819C5" w14:textId="3996110E" w:rsidR="001E6DC9" w:rsidRPr="001E6DC9" w:rsidRDefault="001E6DC9" w:rsidP="001E6DC9">
      <w:pPr>
        <w:pStyle w:val="TextkrperP"/>
        <w:rPr>
          <w:b/>
          <w:bCs/>
        </w:rPr>
      </w:pPr>
      <w:r w:rsidRPr="001E6DC9">
        <w:rPr>
          <w:b/>
          <w:bCs/>
        </w:rPr>
        <w:t>Einzelne Bestellung</w:t>
      </w:r>
    </w:p>
    <w:p w14:paraId="1201F509" w14:textId="4D9E8EE3" w:rsidR="00591FCE" w:rsidRDefault="0049004B" w:rsidP="00591FCE">
      <w:pPr>
        <w:pStyle w:val="TextkrperP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72BF9036" wp14:editId="4C3F8198">
            <wp:extent cx="5419838" cy="734400"/>
            <wp:effectExtent l="0" t="0" r="3175" b="2540"/>
            <wp:docPr id="16746461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46175" name="Grafik 1674646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264" cy="74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BC92" w14:textId="77777777" w:rsidR="00591FCE" w:rsidRDefault="00591FCE">
      <w:pPr>
        <w:rPr>
          <w:rFonts w:ascii="Arial" w:eastAsia="Arial Unicode MS" w:hAnsi="Arial" w:cs="Times New Roman"/>
        </w:rPr>
      </w:pPr>
      <w:r>
        <w:br w:type="page"/>
      </w:r>
    </w:p>
    <w:p w14:paraId="2416E024" w14:textId="7E582210" w:rsidR="001E6DC9" w:rsidRDefault="001E6DC9" w:rsidP="00591FCE">
      <w:pPr>
        <w:pStyle w:val="TextkrperP"/>
      </w:pPr>
      <w:r>
        <w:lastRenderedPageBreak/>
        <w:t>Antwort (gekürzt)</w:t>
      </w:r>
    </w:p>
    <w:p w14:paraId="163F33E7" w14:textId="156D7413" w:rsidR="001E6DC9" w:rsidRDefault="0049004B" w:rsidP="001E6DC9">
      <w:pPr>
        <w:pStyle w:val="TextkrperP"/>
      </w:pPr>
      <w:r>
        <w:rPr>
          <w:noProof/>
        </w:rPr>
        <w:drawing>
          <wp:inline distT="0" distB="0" distL="0" distR="0" wp14:anchorId="230AB8B2" wp14:editId="131874D3">
            <wp:extent cx="5253630" cy="5475435"/>
            <wp:effectExtent l="0" t="0" r="4445" b="0"/>
            <wp:docPr id="72749968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99681" name="Grafik 7274996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843" cy="549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36EE" w14:textId="77777777" w:rsidR="0049004B" w:rsidRDefault="0049004B" w:rsidP="001E6DC9">
      <w:pPr>
        <w:pStyle w:val="TextkrperP"/>
      </w:pPr>
    </w:p>
    <w:p w14:paraId="11B6DD1F" w14:textId="3DED3ECA" w:rsidR="001E6DC9" w:rsidRPr="0049004B" w:rsidRDefault="001E6DC9" w:rsidP="001E6DC9">
      <w:pPr>
        <w:pStyle w:val="TextkrperP"/>
        <w:rPr>
          <w:b/>
          <w:bCs/>
        </w:rPr>
      </w:pPr>
      <w:r w:rsidRPr="0049004B">
        <w:rPr>
          <w:b/>
          <w:bCs/>
        </w:rPr>
        <w:t>Fulfillment zurückschreiben (Versand melden)</w:t>
      </w:r>
    </w:p>
    <w:p w14:paraId="2F4D9B38" w14:textId="77777777" w:rsidR="001E6DC9" w:rsidRDefault="001E6DC9" w:rsidP="001E6DC9">
      <w:pPr>
        <w:pStyle w:val="TextkrperP"/>
      </w:pPr>
      <w:r>
        <w:t>Wenn dein ERP/Shopify versendet, schreib Status + Tracking zurück — der</w:t>
      </w:r>
    </w:p>
    <w:p w14:paraId="4F488C95" w14:textId="77777777" w:rsidR="001E6DC9" w:rsidRDefault="001E6DC9" w:rsidP="001E6DC9">
      <w:pPr>
        <w:pStyle w:val="TextkrperP"/>
      </w:pPr>
      <w:r>
        <w:t>Käufer wird automatisch benachrichtigt:</w:t>
      </w:r>
    </w:p>
    <w:p w14:paraId="69C11DBA" w14:textId="77777777" w:rsidR="0049004B" w:rsidRDefault="0049004B" w:rsidP="001E6DC9">
      <w:pPr>
        <w:pStyle w:val="TextkrperP"/>
      </w:pPr>
    </w:p>
    <w:p w14:paraId="4B165D69" w14:textId="386B2B0A" w:rsidR="0049004B" w:rsidRDefault="0049004B" w:rsidP="0049004B">
      <w:pPr>
        <w:pStyle w:val="TextkrperP"/>
      </w:pPr>
      <w:r>
        <w:rPr>
          <w:noProof/>
        </w:rPr>
        <w:drawing>
          <wp:inline distT="0" distB="0" distL="0" distR="0" wp14:anchorId="4158E3CE" wp14:editId="302AD452">
            <wp:extent cx="5102430" cy="1431130"/>
            <wp:effectExtent l="0" t="0" r="3175" b="4445"/>
            <wp:docPr id="177333878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38785" name="Grafik 17733387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508" cy="14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0099" w14:textId="77777777" w:rsidR="001E6DC9" w:rsidRDefault="001E6DC9" w:rsidP="001E6DC9">
      <w:pPr>
        <w:pStyle w:val="TextkrperP"/>
      </w:pPr>
      <w:r>
        <w:t>Erlaubte `</w:t>
      </w:r>
      <w:proofErr w:type="spellStart"/>
      <w:r>
        <w:t>status</w:t>
      </w:r>
      <w:proofErr w:type="spellEnd"/>
      <w:r>
        <w:t>`: `</w:t>
      </w:r>
      <w:proofErr w:type="spellStart"/>
      <w:r>
        <w:t>confirmed</w:t>
      </w:r>
      <w:proofErr w:type="spellEnd"/>
      <w:r>
        <w:t>`, `</w:t>
      </w:r>
      <w:proofErr w:type="spellStart"/>
      <w:r>
        <w:t>shipped</w:t>
      </w:r>
      <w:proofErr w:type="spellEnd"/>
      <w:r>
        <w:t>`, `</w:t>
      </w:r>
      <w:proofErr w:type="spellStart"/>
      <w:r>
        <w:t>delivered</w:t>
      </w:r>
      <w:proofErr w:type="spellEnd"/>
      <w:r>
        <w:t>`, `</w:t>
      </w:r>
      <w:proofErr w:type="spellStart"/>
      <w:r>
        <w:t>cancelled</w:t>
      </w:r>
      <w:proofErr w:type="spellEnd"/>
      <w:r>
        <w:t>`.</w:t>
      </w:r>
    </w:p>
    <w:p w14:paraId="0477DBE1" w14:textId="77777777" w:rsidR="001E6DC9" w:rsidRDefault="001E6DC9" w:rsidP="001E6DC9">
      <w:pPr>
        <w:pStyle w:val="TextkrperP"/>
      </w:pPr>
    </w:p>
    <w:p w14:paraId="053B089B" w14:textId="5D17B730" w:rsidR="001E6DC9" w:rsidRPr="0049004B" w:rsidRDefault="001E6DC9" w:rsidP="001E6DC9">
      <w:pPr>
        <w:pStyle w:val="TextkrperP"/>
        <w:rPr>
          <w:b/>
          <w:bCs/>
        </w:rPr>
      </w:pPr>
      <w:r w:rsidRPr="0049004B">
        <w:rPr>
          <w:b/>
          <w:bCs/>
        </w:rPr>
        <w:t xml:space="preserve">Integration </w:t>
      </w:r>
      <w:proofErr w:type="spellStart"/>
      <w:r w:rsidRPr="0049004B">
        <w:rPr>
          <w:b/>
          <w:bCs/>
        </w:rPr>
        <w:t>Odoo</w:t>
      </w:r>
      <w:proofErr w:type="spellEnd"/>
    </w:p>
    <w:p w14:paraId="5B395D4D" w14:textId="77777777" w:rsidR="0049004B" w:rsidRDefault="001E6DC9" w:rsidP="0049004B">
      <w:pPr>
        <w:pStyle w:val="TextkrperP"/>
        <w:numPr>
          <w:ilvl w:val="0"/>
          <w:numId w:val="9"/>
        </w:numPr>
      </w:pPr>
      <w:r>
        <w:t>Pull: Geplante Aktion (</w:t>
      </w:r>
      <w:proofErr w:type="spellStart"/>
      <w:r>
        <w:t>Scheduled</w:t>
      </w:r>
      <w:proofErr w:type="spellEnd"/>
      <w:r>
        <w:t xml:space="preserve"> Action), z.B. alle 15 Min:</w:t>
      </w:r>
      <w:r w:rsidR="0049004B">
        <w:t xml:space="preserve"> </w:t>
      </w:r>
      <w:r>
        <w:t>`GET …?</w:t>
      </w:r>
      <w:proofErr w:type="spellStart"/>
      <w:r>
        <w:t>updated_since</w:t>
      </w:r>
      <w:proofErr w:type="spellEnd"/>
      <w:r>
        <w:t xml:space="preserve">=&lt;letzter </w:t>
      </w:r>
      <w:proofErr w:type="spellStart"/>
      <w:r>
        <w:t>Sync</w:t>
      </w:r>
      <w:proofErr w:type="spellEnd"/>
      <w:r>
        <w:t>&gt;` → Sale Orders / Pickings anlegen/aktualisieren.</w:t>
      </w:r>
    </w:p>
    <w:p w14:paraId="0390E15E" w14:textId="77777777" w:rsidR="0049004B" w:rsidRDefault="001E6DC9" w:rsidP="0049004B">
      <w:pPr>
        <w:pStyle w:val="TextkrperP"/>
        <w:numPr>
          <w:ilvl w:val="0"/>
          <w:numId w:val="9"/>
        </w:numPr>
      </w:pPr>
      <w:r>
        <w:t xml:space="preserve">Push zurück: Beim Bestätigen der Lieferung in </w:t>
      </w:r>
      <w:proofErr w:type="spellStart"/>
      <w:r>
        <w:t>Odoo</w:t>
      </w:r>
      <w:proofErr w:type="spellEnd"/>
      <w:r>
        <w:t xml:space="preserve"> → `PUT …?</w:t>
      </w:r>
      <w:proofErr w:type="spellStart"/>
      <w:r>
        <w:t>id</w:t>
      </w:r>
      <w:proofErr w:type="spellEnd"/>
      <w:r>
        <w:t>=` mit `</w:t>
      </w:r>
      <w:proofErr w:type="spellStart"/>
      <w:r>
        <w:t>status</w:t>
      </w:r>
      <w:proofErr w:type="spellEnd"/>
      <w:r>
        <w:t>=</w:t>
      </w:r>
      <w:proofErr w:type="spellStart"/>
      <w:r>
        <w:t>shipped</w:t>
      </w:r>
      <w:proofErr w:type="spellEnd"/>
      <w:r>
        <w:t>` + Tracking.</w:t>
      </w:r>
    </w:p>
    <w:p w14:paraId="23283D73" w14:textId="5B8E77A5" w:rsidR="001E6DC9" w:rsidRDefault="001E6DC9" w:rsidP="0049004B">
      <w:pPr>
        <w:pStyle w:val="TextkrperP"/>
        <w:numPr>
          <w:ilvl w:val="0"/>
          <w:numId w:val="9"/>
        </w:numPr>
      </w:pPr>
      <w:r>
        <w:t>Idempotenz: `</w:t>
      </w:r>
      <w:proofErr w:type="spellStart"/>
      <w:r>
        <w:t>order_number</w:t>
      </w:r>
      <w:proofErr w:type="spellEnd"/>
      <w:r>
        <w:t>` als externe Referenz (`</w:t>
      </w:r>
      <w:proofErr w:type="spellStart"/>
      <w:r>
        <w:t>client_order_ref</w:t>
      </w:r>
      <w:proofErr w:type="spellEnd"/>
      <w:r>
        <w:t>`) speichern → keine Duplikate.</w:t>
      </w:r>
    </w:p>
    <w:p w14:paraId="59CA2BF5" w14:textId="77777777" w:rsidR="001E6DC9" w:rsidRDefault="001E6DC9" w:rsidP="001E6DC9">
      <w:pPr>
        <w:pStyle w:val="TextkrperP"/>
      </w:pPr>
    </w:p>
    <w:p w14:paraId="3C054546" w14:textId="0A5337CC" w:rsidR="001E6DC9" w:rsidRPr="0049004B" w:rsidRDefault="001E6DC9" w:rsidP="001E6DC9">
      <w:pPr>
        <w:pStyle w:val="TextkrperP"/>
        <w:rPr>
          <w:b/>
          <w:bCs/>
        </w:rPr>
      </w:pPr>
      <w:r w:rsidRPr="0049004B">
        <w:rPr>
          <w:b/>
          <w:bCs/>
        </w:rPr>
        <w:t>Integration Shopify</w:t>
      </w:r>
    </w:p>
    <w:p w14:paraId="3123C56B" w14:textId="77777777" w:rsidR="0049004B" w:rsidRDefault="001E6DC9" w:rsidP="0049004B">
      <w:pPr>
        <w:pStyle w:val="TextkrperP"/>
        <w:numPr>
          <w:ilvl w:val="0"/>
          <w:numId w:val="9"/>
        </w:numPr>
      </w:pPr>
      <w:proofErr w:type="spellStart"/>
      <w:r>
        <w:t>Skipily</w:t>
      </w:r>
      <w:proofErr w:type="spellEnd"/>
      <w:r>
        <w:t>-Bestellungen via Pull als Shopify-Orders spiegeln (Order Create API), `</w:t>
      </w:r>
      <w:proofErr w:type="spellStart"/>
      <w:r>
        <w:t>order_number</w:t>
      </w:r>
      <w:proofErr w:type="spellEnd"/>
      <w:r>
        <w:t>` als `</w:t>
      </w:r>
      <w:proofErr w:type="spellStart"/>
      <w:r>
        <w:t>note</w:t>
      </w:r>
      <w:proofErr w:type="spellEnd"/>
      <w:r>
        <w:t>`/`tags`.</w:t>
      </w:r>
    </w:p>
    <w:p w14:paraId="7DE282E0" w14:textId="77777777" w:rsidR="0049004B" w:rsidRDefault="001E6DC9" w:rsidP="0049004B">
      <w:pPr>
        <w:pStyle w:val="TextkrperP"/>
        <w:numPr>
          <w:ilvl w:val="0"/>
          <w:numId w:val="9"/>
        </w:numPr>
      </w:pPr>
      <w:r>
        <w:t xml:space="preserve">Shopify-Fulfillment-Webhook → `PUT …` an </w:t>
      </w:r>
      <w:proofErr w:type="spellStart"/>
      <w:r>
        <w:t>Skipily</w:t>
      </w:r>
      <w:proofErr w:type="spellEnd"/>
      <w:r>
        <w:t xml:space="preserve"> mit Tracking.</w:t>
      </w:r>
    </w:p>
    <w:p w14:paraId="4DF184CF" w14:textId="3763773F" w:rsidR="001E6DC9" w:rsidRDefault="001E6DC9" w:rsidP="0049004B">
      <w:pPr>
        <w:pStyle w:val="TextkrperP"/>
        <w:numPr>
          <w:ilvl w:val="0"/>
          <w:numId w:val="9"/>
        </w:numPr>
      </w:pPr>
      <w:r>
        <w:t>Alternativ direkter Webhook-Empfang: `</w:t>
      </w:r>
      <w:proofErr w:type="spellStart"/>
      <w:r>
        <w:t>webhook_url</w:t>
      </w:r>
      <w:proofErr w:type="spellEnd"/>
      <w:r>
        <w:t>` im Provider-Profil auf einen Shopify-Flow/Middleware-</w:t>
      </w:r>
      <w:proofErr w:type="spellStart"/>
      <w:r>
        <w:t>Endpoint</w:t>
      </w:r>
      <w:proofErr w:type="spellEnd"/>
      <w:r>
        <w:t xml:space="preserve"> setzen.</w:t>
      </w:r>
    </w:p>
    <w:p w14:paraId="4580E193" w14:textId="77777777" w:rsidR="001E6DC9" w:rsidRDefault="001E6DC9" w:rsidP="001E6DC9">
      <w:pPr>
        <w:pStyle w:val="TextkrperP"/>
      </w:pPr>
    </w:p>
    <w:p w14:paraId="7C5A9F36" w14:textId="0A354380" w:rsidR="001E6DC9" w:rsidRPr="0049004B" w:rsidRDefault="001E6DC9" w:rsidP="001E6DC9">
      <w:pPr>
        <w:pStyle w:val="TextkrperP"/>
        <w:rPr>
          <w:b/>
          <w:bCs/>
        </w:rPr>
      </w:pPr>
      <w:r w:rsidRPr="0049004B">
        <w:rPr>
          <w:b/>
          <w:bCs/>
        </w:rPr>
        <w:t>Fehlercodes</w:t>
      </w:r>
    </w:p>
    <w:p w14:paraId="72BC2611" w14:textId="77777777" w:rsidR="0049004B" w:rsidRDefault="0049004B" w:rsidP="001E6DC9">
      <w:pPr>
        <w:pStyle w:val="TextkrperP"/>
      </w:pPr>
    </w:p>
    <w:tbl>
      <w:tblPr>
        <w:tblStyle w:val="Tabellenraster"/>
        <w:tblW w:w="0" w:type="auto"/>
        <w:tblInd w:w="1134" w:type="dxa"/>
        <w:tblLook w:val="04A0" w:firstRow="1" w:lastRow="0" w:firstColumn="1" w:lastColumn="0" w:noHBand="0" w:noVBand="1"/>
      </w:tblPr>
      <w:tblGrid>
        <w:gridCol w:w="1413"/>
        <w:gridCol w:w="6941"/>
      </w:tblGrid>
      <w:tr w:rsidR="0049004B" w14:paraId="0A78B97F" w14:textId="77777777" w:rsidTr="0049004B">
        <w:tc>
          <w:tcPr>
            <w:tcW w:w="1413" w:type="dxa"/>
          </w:tcPr>
          <w:p w14:paraId="21630829" w14:textId="794202F6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HTTP</w:t>
            </w:r>
          </w:p>
        </w:tc>
        <w:tc>
          <w:tcPr>
            <w:tcW w:w="6941" w:type="dxa"/>
          </w:tcPr>
          <w:p w14:paraId="6F3CCC5B" w14:textId="74789638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Bedeutung</w:t>
            </w:r>
          </w:p>
        </w:tc>
      </w:tr>
      <w:tr w:rsidR="0049004B" w14:paraId="2A3A304C" w14:textId="77777777" w:rsidTr="0049004B">
        <w:tc>
          <w:tcPr>
            <w:tcW w:w="1413" w:type="dxa"/>
          </w:tcPr>
          <w:p w14:paraId="5470E8F8" w14:textId="5127D01D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401</w:t>
            </w:r>
          </w:p>
        </w:tc>
        <w:tc>
          <w:tcPr>
            <w:tcW w:w="6941" w:type="dxa"/>
          </w:tcPr>
          <w:p w14:paraId="0AA655E7" w14:textId="7F67C66B" w:rsidR="0049004B" w:rsidRDefault="0049004B" w:rsidP="0049004B">
            <w:pPr>
              <w:pStyle w:val="TextkrperP"/>
              <w:ind w:left="0"/>
            </w:pPr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x-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api</w:t>
            </w:r>
            <w:proofErr w:type="spellEnd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-</w:t>
            </w:r>
            <w:proofErr w:type="spellStart"/>
            <w:r>
              <w:rPr>
                <w:rStyle w:val="HTMLCode"/>
                <w:rFonts w:eastAsia="Arial Unicode MS"/>
                <w:color w:val="0A0A0A"/>
                <w:sz w:val="18"/>
                <w:szCs w:val="18"/>
              </w:rPr>
              <w:t>key</w:t>
            </w:r>
            <w:proofErr w:type="spellEnd"/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 fehlt oder ungültig</w:t>
            </w:r>
          </w:p>
        </w:tc>
      </w:tr>
      <w:tr w:rsidR="0049004B" w14:paraId="099559E6" w14:textId="77777777" w:rsidTr="0049004B">
        <w:tc>
          <w:tcPr>
            <w:tcW w:w="1413" w:type="dxa"/>
          </w:tcPr>
          <w:p w14:paraId="155BA1FD" w14:textId="4B33E790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403</w:t>
            </w:r>
          </w:p>
        </w:tc>
        <w:tc>
          <w:tcPr>
            <w:tcW w:w="6941" w:type="dxa"/>
          </w:tcPr>
          <w:p w14:paraId="77621A3C" w14:textId="21476059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Tarif zu niedrig (Pro/Enterprise nötig)</w:t>
            </w:r>
          </w:p>
        </w:tc>
      </w:tr>
      <w:tr w:rsidR="0049004B" w14:paraId="48A7FFC9" w14:textId="77777777" w:rsidTr="0049004B">
        <w:tc>
          <w:tcPr>
            <w:tcW w:w="1413" w:type="dxa"/>
          </w:tcPr>
          <w:p w14:paraId="41A687D3" w14:textId="4A47F26D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404</w:t>
            </w:r>
          </w:p>
        </w:tc>
        <w:tc>
          <w:tcPr>
            <w:tcW w:w="6941" w:type="dxa"/>
          </w:tcPr>
          <w:p w14:paraId="2CB57721" w14:textId="452C0D00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Bestellung nicht gefunden (oder gehört nicht zu diesem Key)</w:t>
            </w:r>
          </w:p>
        </w:tc>
      </w:tr>
      <w:tr w:rsidR="0049004B" w14:paraId="61818AC1" w14:textId="77777777" w:rsidTr="0049004B">
        <w:tc>
          <w:tcPr>
            <w:tcW w:w="1413" w:type="dxa"/>
          </w:tcPr>
          <w:p w14:paraId="700C90D7" w14:textId="45FB84D4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400</w:t>
            </w:r>
          </w:p>
        </w:tc>
        <w:tc>
          <w:tcPr>
            <w:tcW w:w="6941" w:type="dxa"/>
          </w:tcPr>
          <w:p w14:paraId="2D1D8B9B" w14:textId="5D238BF6" w:rsidR="0049004B" w:rsidRDefault="0049004B" w:rsidP="0049004B">
            <w:pPr>
              <w:pStyle w:val="TextkrperP"/>
              <w:ind w:left="0"/>
            </w:pPr>
            <w:r>
              <w:rPr>
                <w:rFonts w:ascii="Segoe UI" w:hAnsi="Segoe UI" w:cs="Segoe UI"/>
                <w:color w:val="0A0A0A"/>
                <w:sz w:val="20"/>
                <w:szCs w:val="20"/>
              </w:rPr>
              <w:t>ungültiger Parameter / leeres PUT</w:t>
            </w:r>
          </w:p>
        </w:tc>
      </w:tr>
    </w:tbl>
    <w:p w14:paraId="351BA1F3" w14:textId="7650F736" w:rsidR="001E6DC9" w:rsidRDefault="001E6DC9" w:rsidP="0049004B">
      <w:pPr>
        <w:pStyle w:val="TextkrperP"/>
        <w:ind w:left="0"/>
      </w:pPr>
    </w:p>
    <w:p w14:paraId="120B938D" w14:textId="77777777" w:rsidR="000362E6" w:rsidRDefault="000362E6">
      <w:pPr>
        <w:rPr>
          <w:rFonts w:ascii="Arial" w:eastAsia="Arial Unicode MS" w:hAnsi="Arial" w:cs="Times New Roman"/>
        </w:rPr>
      </w:pPr>
      <w:r>
        <w:br w:type="page"/>
      </w:r>
    </w:p>
    <w:p w14:paraId="01A1F94A" w14:textId="77777777" w:rsidR="000362E6" w:rsidRPr="001E6DC9" w:rsidRDefault="000362E6" w:rsidP="0049004B">
      <w:pPr>
        <w:pStyle w:val="TextkrperP"/>
        <w:ind w:left="0"/>
      </w:pPr>
    </w:p>
    <w:sectPr w:rsidR="000362E6" w:rsidRPr="001E6DC9" w:rsidSect="00747F63">
      <w:footerReference w:type="default" r:id="rId10"/>
      <w:headerReference w:type="first" r:id="rId11"/>
      <w:footerReference w:type="first" r:id="rId12"/>
      <w:pgSz w:w="11906" w:h="16838" w:code="9"/>
      <w:pgMar w:top="1418" w:right="990" w:bottom="1134" w:left="1418" w:header="720" w:footer="720" w:gutter="0"/>
      <w:paperSrc w:first="1" w:other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F0CAA" w14:textId="77777777" w:rsidR="00833534" w:rsidRDefault="00833534" w:rsidP="0009065C">
      <w:r>
        <w:separator/>
      </w:r>
    </w:p>
    <w:p w14:paraId="41D5A69B" w14:textId="77777777" w:rsidR="00833534" w:rsidRDefault="00833534" w:rsidP="0009065C"/>
  </w:endnote>
  <w:endnote w:type="continuationSeparator" w:id="0">
    <w:p w14:paraId="1864BE20" w14:textId="77777777" w:rsidR="00833534" w:rsidRDefault="00833534" w:rsidP="0009065C">
      <w:r>
        <w:continuationSeparator/>
      </w:r>
    </w:p>
    <w:p w14:paraId="6BDE9941" w14:textId="77777777" w:rsidR="00833534" w:rsidRDefault="00833534" w:rsidP="000906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man 10cpi">
    <w:altName w:val="Times New Roman"/>
    <w:panose1 w:val="020B06040202020202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1416" w14:textId="77777777" w:rsidR="0047683E" w:rsidRPr="006F6A07" w:rsidRDefault="0047683E" w:rsidP="0009065C">
    <w:pPr>
      <w:pStyle w:val="Fuzeile"/>
    </w:pPr>
    <w:r w:rsidRPr="006F6A07">
      <w:t xml:space="preserve">Seite </w:t>
    </w:r>
    <w:r w:rsidRPr="006F6A07">
      <w:fldChar w:fldCharType="begin"/>
    </w:r>
    <w:r w:rsidRPr="006F6A07">
      <w:instrText xml:space="preserve"> PAGE </w:instrText>
    </w:r>
    <w:r w:rsidRPr="006F6A07">
      <w:fldChar w:fldCharType="separate"/>
    </w:r>
    <w:r w:rsidR="00FD1F57" w:rsidRPr="006F6A07">
      <w:rPr>
        <w:noProof/>
      </w:rPr>
      <w:t>2</w:t>
    </w:r>
    <w:r w:rsidRPr="006F6A07">
      <w:fldChar w:fldCharType="end"/>
    </w:r>
    <w:r w:rsidRPr="006F6A07">
      <w:t xml:space="preserve"> von </w:t>
    </w:r>
    <w:r w:rsidR="00FD1F57">
      <w:fldChar w:fldCharType="begin"/>
    </w:r>
    <w:r w:rsidR="00FD1F57">
      <w:instrText xml:space="preserve"> NUMPAGES </w:instrText>
    </w:r>
    <w:r w:rsidR="00FD1F57">
      <w:fldChar w:fldCharType="separate"/>
    </w:r>
    <w:r w:rsidR="00FD1F57" w:rsidRPr="006F6A07">
      <w:rPr>
        <w:noProof/>
      </w:rPr>
      <w:t>2</w:t>
    </w:r>
    <w:r w:rsidR="00FD1F57">
      <w:rPr>
        <w:noProof/>
      </w:rPr>
      <w:fldChar w:fldCharType="end"/>
    </w:r>
  </w:p>
  <w:p w14:paraId="38F26290" w14:textId="77777777" w:rsidR="0047683E" w:rsidRDefault="0047683E" w:rsidP="0009065C">
    <w:pPr>
      <w:pStyle w:val="Fuzeile"/>
    </w:pPr>
  </w:p>
  <w:p w14:paraId="45BC0E98" w14:textId="77777777" w:rsidR="00CB16B9" w:rsidRDefault="00CB16B9" w:rsidP="0009065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70146" w14:textId="77777777" w:rsidR="0047683E" w:rsidRDefault="0047683E" w:rsidP="0009065C"/>
  <w:tbl>
    <w:tblPr>
      <w:tblStyle w:val="Tabellenraster"/>
      <w:tblW w:w="0" w:type="auto"/>
      <w:tblBorders>
        <w:top w:val="single" w:sz="4" w:space="0" w:color="1F4E79" w:themeColor="accent1" w:themeShade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2"/>
      <w:gridCol w:w="3163"/>
      <w:gridCol w:w="3163"/>
    </w:tblGrid>
    <w:tr w:rsidR="0009065C" w:rsidRPr="0009065C" w14:paraId="27132BC2" w14:textId="77777777" w:rsidTr="00FD1F57">
      <w:tc>
        <w:tcPr>
          <w:tcW w:w="3162" w:type="dxa"/>
        </w:tcPr>
        <w:p w14:paraId="46489F10" w14:textId="3ACFC13E" w:rsidR="00AD22FB" w:rsidRPr="0009065C" w:rsidRDefault="00316B15" w:rsidP="0009065C">
          <w:pPr>
            <w:pStyle w:val="Fuzeile"/>
          </w:pPr>
          <w:proofErr w:type="spellStart"/>
          <w:r>
            <w:t>SKIPILY</w:t>
          </w:r>
          <w:r w:rsidR="00C425D7">
            <w:t>.App</w:t>
          </w:r>
          <w:proofErr w:type="spellEnd"/>
        </w:p>
        <w:p w14:paraId="1189289B" w14:textId="02E137A4" w:rsidR="00AD22FB" w:rsidRPr="0009065C" w:rsidRDefault="00AD22FB" w:rsidP="00316B15">
          <w:pPr>
            <w:pStyle w:val="Fuzeile"/>
          </w:pPr>
          <w:r w:rsidRPr="0009065C">
            <w:t>Unternehmen mit Sitz in Bonn</w:t>
          </w:r>
        </w:p>
      </w:tc>
      <w:tc>
        <w:tcPr>
          <w:tcW w:w="3163" w:type="dxa"/>
        </w:tcPr>
        <w:p w14:paraId="55E78E5C" w14:textId="6135D567" w:rsidR="00AD22FB" w:rsidRPr="0009065C" w:rsidRDefault="00AD22FB" w:rsidP="0009065C">
          <w:pPr>
            <w:pStyle w:val="Fuzeile"/>
          </w:pPr>
          <w:r w:rsidRPr="0009065C">
            <w:t>Bonner Talweg 178</w:t>
          </w:r>
          <w:r w:rsidR="00316B15">
            <w:t xml:space="preserve">, </w:t>
          </w:r>
          <w:r w:rsidRPr="0009065C">
            <w:t>53129 Bonn</w:t>
          </w:r>
        </w:p>
        <w:p w14:paraId="2F4D4746" w14:textId="7B74649A" w:rsidR="00AD22FB" w:rsidRPr="0009065C" w:rsidRDefault="00AD22FB" w:rsidP="0009065C">
          <w:pPr>
            <w:pStyle w:val="Fuzeile"/>
          </w:pPr>
          <w:r w:rsidRPr="0009065C">
            <w:t>Tel.: 0228 / 2424-854</w:t>
          </w:r>
        </w:p>
        <w:p w14:paraId="566347D3" w14:textId="77777777" w:rsidR="00AD22FB" w:rsidRPr="0009065C" w:rsidRDefault="00AD22FB" w:rsidP="00316B15">
          <w:pPr>
            <w:pStyle w:val="Fuzeile"/>
          </w:pPr>
        </w:p>
      </w:tc>
      <w:tc>
        <w:tcPr>
          <w:tcW w:w="3163" w:type="dxa"/>
        </w:tcPr>
        <w:p w14:paraId="43985FFD" w14:textId="77777777" w:rsidR="00316B15" w:rsidRPr="0009065C" w:rsidRDefault="00316B15" w:rsidP="00316B15">
          <w:pPr>
            <w:pStyle w:val="Fuzeile"/>
          </w:pPr>
          <w:proofErr w:type="spellStart"/>
          <w:r>
            <w:t>contact</w:t>
          </w:r>
          <w:r w:rsidRPr="0009065C">
            <w:t>@</w:t>
          </w:r>
          <w:r>
            <w:t>skipily.app</w:t>
          </w:r>
          <w:proofErr w:type="spellEnd"/>
        </w:p>
        <w:p w14:paraId="47A749F9" w14:textId="77777777" w:rsidR="00316B15" w:rsidRPr="0009065C" w:rsidRDefault="00316B15" w:rsidP="00316B15">
          <w:pPr>
            <w:pStyle w:val="Fuzeile"/>
          </w:pPr>
          <w:r w:rsidRPr="0009065C">
            <w:t>www.</w:t>
          </w:r>
          <w:r>
            <w:t>skipily.app</w:t>
          </w:r>
        </w:p>
        <w:p w14:paraId="40E4DD86" w14:textId="5A9222E9" w:rsidR="00053C78" w:rsidRPr="0009065C" w:rsidRDefault="00053C78" w:rsidP="0009065C">
          <w:pPr>
            <w:pStyle w:val="Fuzeile"/>
          </w:pPr>
        </w:p>
      </w:tc>
    </w:tr>
  </w:tbl>
  <w:p w14:paraId="25826F4B" w14:textId="77777777" w:rsidR="0047683E" w:rsidRPr="00F7302C" w:rsidRDefault="0047683E" w:rsidP="0009065C">
    <w:pPr>
      <w:pStyle w:val="Fuzeile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0726A" w14:textId="77777777" w:rsidR="00833534" w:rsidRDefault="00833534" w:rsidP="0009065C">
      <w:r>
        <w:separator/>
      </w:r>
    </w:p>
    <w:p w14:paraId="01421724" w14:textId="77777777" w:rsidR="00833534" w:rsidRDefault="00833534" w:rsidP="0009065C"/>
  </w:footnote>
  <w:footnote w:type="continuationSeparator" w:id="0">
    <w:p w14:paraId="10A565F4" w14:textId="77777777" w:rsidR="00833534" w:rsidRDefault="00833534" w:rsidP="0009065C">
      <w:r>
        <w:continuationSeparator/>
      </w:r>
    </w:p>
    <w:p w14:paraId="3444F5A4" w14:textId="77777777" w:rsidR="00833534" w:rsidRDefault="00833534" w:rsidP="000906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5117" w14:textId="36D8AE3E" w:rsidR="0014316E" w:rsidRPr="00782F07" w:rsidRDefault="00316B15" w:rsidP="00316B15">
    <w:pPr>
      <w:pStyle w:val="Kopfzeile"/>
      <w:jc w:val="center"/>
    </w:pPr>
    <w:r>
      <w:rPr>
        <w:noProof/>
      </w:rPr>
      <w:drawing>
        <wp:inline distT="0" distB="0" distL="0" distR="0" wp14:anchorId="548737A0" wp14:editId="55059F34">
          <wp:extent cx="2416830" cy="1689847"/>
          <wp:effectExtent l="0" t="0" r="0" b="0"/>
          <wp:docPr id="166758193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581936" name="Grafik 16675819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1599" cy="1707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02E478C"/>
    <w:lvl w:ilvl="0">
      <w:start w:val="1"/>
      <w:numFmt w:val="decimal"/>
      <w:lvlText w:val="%1"/>
      <w:legacy w:legacy="1" w:legacySpace="144" w:legacyIndent="708"/>
      <w:lvlJc w:val="left"/>
      <w:pPr>
        <w:ind w:left="708" w:hanging="708"/>
      </w:pPr>
    </w:lvl>
    <w:lvl w:ilvl="1">
      <w:start w:val="1"/>
      <w:numFmt w:val="decimal"/>
      <w:pStyle w:val="berschrift2"/>
      <w:lvlText w:val="%1.%2"/>
      <w:legacy w:legacy="1" w:legacySpace="144" w:legacyIndent="708"/>
      <w:lvlJc w:val="left"/>
      <w:pPr>
        <w:ind w:left="1416" w:hanging="708"/>
      </w:pPr>
    </w:lvl>
    <w:lvl w:ilvl="2">
      <w:start w:val="1"/>
      <w:numFmt w:val="decimal"/>
      <w:pStyle w:val="berschrift3"/>
      <w:lvlText w:val="%1.%2.%3"/>
      <w:legacy w:legacy="1" w:legacySpace="144" w:legacyIndent="708"/>
      <w:lvlJc w:val="left"/>
      <w:pPr>
        <w:ind w:left="2124" w:hanging="708"/>
      </w:pPr>
    </w:lvl>
    <w:lvl w:ilvl="3">
      <w:start w:val="1"/>
      <w:numFmt w:val="decimal"/>
      <w:pStyle w:val="berschrift4"/>
      <w:lvlText w:val="%1.%2.%3.%4"/>
      <w:legacy w:legacy="1" w:legacySpace="144" w:legacyIndent="708"/>
      <w:lvlJc w:val="left"/>
      <w:pPr>
        <w:ind w:left="2832" w:hanging="708"/>
      </w:pPr>
    </w:lvl>
    <w:lvl w:ilvl="4">
      <w:start w:val="1"/>
      <w:numFmt w:val="decimal"/>
      <w:lvlText w:val="%1.%2.%3.%4.%5"/>
      <w:legacy w:legacy="1" w:legacySpace="144" w:legacyIndent="708"/>
      <w:lvlJc w:val="left"/>
      <w:pPr>
        <w:ind w:left="3540" w:hanging="708"/>
      </w:pPr>
    </w:lvl>
    <w:lvl w:ilvl="5">
      <w:start w:val="1"/>
      <w:numFmt w:val="decimal"/>
      <w:lvlText w:val="%1.%2.%3.%4.%5.%6"/>
      <w:legacy w:legacy="1" w:legacySpace="144" w:legacyIndent="708"/>
      <w:lvlJc w:val="left"/>
      <w:pPr>
        <w:ind w:left="4248" w:hanging="708"/>
      </w:pPr>
    </w:lvl>
    <w:lvl w:ilvl="6">
      <w:start w:val="1"/>
      <w:numFmt w:val="decimal"/>
      <w:lvlText w:val="%1.%2.%3.%4.%5.%6.%7"/>
      <w:legacy w:legacy="1" w:legacySpace="144" w:legacyIndent="708"/>
      <w:lvlJc w:val="left"/>
      <w:pPr>
        <w:ind w:left="4956" w:hanging="708"/>
      </w:pPr>
    </w:lvl>
    <w:lvl w:ilvl="7">
      <w:start w:val="1"/>
      <w:numFmt w:val="decimal"/>
      <w:lvlText w:val="%1.%2.%3.%4.%5.%6.%7.%8"/>
      <w:legacy w:legacy="1" w:legacySpace="144" w:legacyIndent="708"/>
      <w:lvlJc w:val="left"/>
      <w:pPr>
        <w:ind w:left="5664" w:hanging="708"/>
      </w:pPr>
    </w:lvl>
    <w:lvl w:ilvl="8">
      <w:start w:val="1"/>
      <w:numFmt w:val="decimal"/>
      <w:lvlText w:val="%1.%2.%3.%4.%5.%6.%7.%8.%9"/>
      <w:legacy w:legacy="1" w:legacySpace="144" w:legacyIndent="708"/>
      <w:lvlJc w:val="left"/>
      <w:pPr>
        <w:ind w:left="6372" w:hanging="708"/>
      </w:pPr>
    </w:lvl>
  </w:abstractNum>
  <w:abstractNum w:abstractNumId="1" w15:restartNumberingAfterBreak="0">
    <w:nsid w:val="1E0F5988"/>
    <w:multiLevelType w:val="hybridMultilevel"/>
    <w:tmpl w:val="8CAC1824"/>
    <w:lvl w:ilvl="0" w:tplc="6E902BCE">
      <w:start w:val="1"/>
      <w:numFmt w:val="decimal"/>
      <w:pStyle w:val="berschrift1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077A3"/>
    <w:multiLevelType w:val="multilevel"/>
    <w:tmpl w:val="DD36DBCC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  <w:b/>
        <w:i w:val="0"/>
        <w:strike w:val="0"/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Theme="majorHAnsi" w:hAnsiTheme="majorHAnsi" w:hint="default"/>
        <w:b/>
        <w:bCs/>
        <w:i w:val="0"/>
        <w:iCs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3" w15:restartNumberingAfterBreak="0">
    <w:nsid w:val="39D72DF3"/>
    <w:multiLevelType w:val="hybridMultilevel"/>
    <w:tmpl w:val="72082D82"/>
    <w:lvl w:ilvl="0" w:tplc="F084AEE0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93798"/>
    <w:multiLevelType w:val="hybridMultilevel"/>
    <w:tmpl w:val="96FA725A"/>
    <w:lvl w:ilvl="0" w:tplc="8140F390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2214" w:hanging="360"/>
      </w:pPr>
    </w:lvl>
    <w:lvl w:ilvl="2" w:tplc="0407001B" w:tentative="1">
      <w:start w:val="1"/>
      <w:numFmt w:val="lowerRoman"/>
      <w:lvlText w:val="%3."/>
      <w:lvlJc w:val="right"/>
      <w:pPr>
        <w:ind w:left="2934" w:hanging="180"/>
      </w:pPr>
    </w:lvl>
    <w:lvl w:ilvl="3" w:tplc="0407000F" w:tentative="1">
      <w:start w:val="1"/>
      <w:numFmt w:val="decimal"/>
      <w:lvlText w:val="%4."/>
      <w:lvlJc w:val="left"/>
      <w:pPr>
        <w:ind w:left="3654" w:hanging="360"/>
      </w:pPr>
    </w:lvl>
    <w:lvl w:ilvl="4" w:tplc="04070019" w:tentative="1">
      <w:start w:val="1"/>
      <w:numFmt w:val="lowerLetter"/>
      <w:lvlText w:val="%5."/>
      <w:lvlJc w:val="left"/>
      <w:pPr>
        <w:ind w:left="4374" w:hanging="360"/>
      </w:pPr>
    </w:lvl>
    <w:lvl w:ilvl="5" w:tplc="0407001B" w:tentative="1">
      <w:start w:val="1"/>
      <w:numFmt w:val="lowerRoman"/>
      <w:lvlText w:val="%6."/>
      <w:lvlJc w:val="right"/>
      <w:pPr>
        <w:ind w:left="5094" w:hanging="180"/>
      </w:pPr>
    </w:lvl>
    <w:lvl w:ilvl="6" w:tplc="0407000F" w:tentative="1">
      <w:start w:val="1"/>
      <w:numFmt w:val="decimal"/>
      <w:lvlText w:val="%7."/>
      <w:lvlJc w:val="left"/>
      <w:pPr>
        <w:ind w:left="5814" w:hanging="360"/>
      </w:pPr>
    </w:lvl>
    <w:lvl w:ilvl="7" w:tplc="04070019" w:tentative="1">
      <w:start w:val="1"/>
      <w:numFmt w:val="lowerLetter"/>
      <w:lvlText w:val="%8."/>
      <w:lvlJc w:val="left"/>
      <w:pPr>
        <w:ind w:left="6534" w:hanging="360"/>
      </w:pPr>
    </w:lvl>
    <w:lvl w:ilvl="8" w:tplc="0407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49475EBE"/>
    <w:multiLevelType w:val="hybridMultilevel"/>
    <w:tmpl w:val="EF7062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0653E"/>
    <w:multiLevelType w:val="hybridMultilevel"/>
    <w:tmpl w:val="A4FE3FCA"/>
    <w:lvl w:ilvl="0" w:tplc="B8C85FEE">
      <w:start w:val="15"/>
      <w:numFmt w:val="bullet"/>
      <w:lvlText w:val="-"/>
      <w:lvlJc w:val="left"/>
      <w:pPr>
        <w:ind w:left="2628" w:hanging="360"/>
      </w:pPr>
      <w:rPr>
        <w:rFonts w:ascii="Arial" w:eastAsia="Arial Unicode MS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562D4B2E"/>
    <w:multiLevelType w:val="hybridMultilevel"/>
    <w:tmpl w:val="92BE1292"/>
    <w:lvl w:ilvl="0" w:tplc="B8C85FEE">
      <w:start w:val="15"/>
      <w:numFmt w:val="bullet"/>
      <w:lvlText w:val="-"/>
      <w:lvlJc w:val="left"/>
      <w:pPr>
        <w:ind w:left="1494" w:hanging="360"/>
      </w:pPr>
      <w:rPr>
        <w:rFonts w:ascii="Arial" w:eastAsia="Arial Unicode MS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6E5B6BA8"/>
    <w:multiLevelType w:val="hybridMultilevel"/>
    <w:tmpl w:val="C23C3000"/>
    <w:lvl w:ilvl="0" w:tplc="431CE988">
      <w:start w:val="22"/>
      <w:numFmt w:val="decimal"/>
      <w:lvlText w:val="%1."/>
      <w:lvlJc w:val="left"/>
      <w:pPr>
        <w:ind w:left="6024" w:hanging="360"/>
      </w:pPr>
      <w:rPr>
        <w:rFonts w:hint="default"/>
        <w:b w:val="0"/>
        <w:sz w:val="22"/>
      </w:rPr>
    </w:lvl>
    <w:lvl w:ilvl="1" w:tplc="04070019" w:tentative="1">
      <w:start w:val="1"/>
      <w:numFmt w:val="lowerLetter"/>
      <w:lvlText w:val="%2."/>
      <w:lvlJc w:val="left"/>
      <w:pPr>
        <w:ind w:left="6744" w:hanging="360"/>
      </w:pPr>
    </w:lvl>
    <w:lvl w:ilvl="2" w:tplc="0407001B" w:tentative="1">
      <w:start w:val="1"/>
      <w:numFmt w:val="lowerRoman"/>
      <w:lvlText w:val="%3."/>
      <w:lvlJc w:val="right"/>
      <w:pPr>
        <w:ind w:left="7464" w:hanging="180"/>
      </w:pPr>
    </w:lvl>
    <w:lvl w:ilvl="3" w:tplc="0407000F" w:tentative="1">
      <w:start w:val="1"/>
      <w:numFmt w:val="decimal"/>
      <w:lvlText w:val="%4."/>
      <w:lvlJc w:val="left"/>
      <w:pPr>
        <w:ind w:left="8184" w:hanging="360"/>
      </w:pPr>
    </w:lvl>
    <w:lvl w:ilvl="4" w:tplc="04070019" w:tentative="1">
      <w:start w:val="1"/>
      <w:numFmt w:val="lowerLetter"/>
      <w:lvlText w:val="%5."/>
      <w:lvlJc w:val="left"/>
      <w:pPr>
        <w:ind w:left="8904" w:hanging="360"/>
      </w:pPr>
    </w:lvl>
    <w:lvl w:ilvl="5" w:tplc="0407001B" w:tentative="1">
      <w:start w:val="1"/>
      <w:numFmt w:val="lowerRoman"/>
      <w:lvlText w:val="%6."/>
      <w:lvlJc w:val="right"/>
      <w:pPr>
        <w:ind w:left="9624" w:hanging="180"/>
      </w:pPr>
    </w:lvl>
    <w:lvl w:ilvl="6" w:tplc="0407000F" w:tentative="1">
      <w:start w:val="1"/>
      <w:numFmt w:val="decimal"/>
      <w:lvlText w:val="%7."/>
      <w:lvlJc w:val="left"/>
      <w:pPr>
        <w:ind w:left="10344" w:hanging="360"/>
      </w:pPr>
    </w:lvl>
    <w:lvl w:ilvl="7" w:tplc="04070019" w:tentative="1">
      <w:start w:val="1"/>
      <w:numFmt w:val="lowerLetter"/>
      <w:lvlText w:val="%8."/>
      <w:lvlJc w:val="left"/>
      <w:pPr>
        <w:ind w:left="11064" w:hanging="360"/>
      </w:pPr>
    </w:lvl>
    <w:lvl w:ilvl="8" w:tplc="0407001B" w:tentative="1">
      <w:start w:val="1"/>
      <w:numFmt w:val="lowerRoman"/>
      <w:lvlText w:val="%9."/>
      <w:lvlJc w:val="right"/>
      <w:pPr>
        <w:ind w:left="11784" w:hanging="180"/>
      </w:pPr>
    </w:lvl>
  </w:abstractNum>
  <w:num w:numId="1" w16cid:durableId="1058896233">
    <w:abstractNumId w:val="0"/>
  </w:num>
  <w:num w:numId="2" w16cid:durableId="955449812">
    <w:abstractNumId w:val="0"/>
  </w:num>
  <w:num w:numId="3" w16cid:durableId="343286968">
    <w:abstractNumId w:val="0"/>
  </w:num>
  <w:num w:numId="4" w16cid:durableId="1235631215">
    <w:abstractNumId w:val="3"/>
  </w:num>
  <w:num w:numId="5" w16cid:durableId="1525290911">
    <w:abstractNumId w:val="8"/>
  </w:num>
  <w:num w:numId="6" w16cid:durableId="1760177996">
    <w:abstractNumId w:val="5"/>
  </w:num>
  <w:num w:numId="7" w16cid:durableId="1791122997">
    <w:abstractNumId w:val="2"/>
  </w:num>
  <w:num w:numId="8" w16cid:durableId="2051225016">
    <w:abstractNumId w:val="1"/>
  </w:num>
  <w:num w:numId="9" w16cid:durableId="1642804095">
    <w:abstractNumId w:val="7"/>
  </w:num>
  <w:num w:numId="10" w16cid:durableId="1230339575">
    <w:abstractNumId w:val="6"/>
  </w:num>
  <w:num w:numId="11" w16cid:durableId="2129734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15"/>
    <w:rsid w:val="000362E6"/>
    <w:rsid w:val="00042191"/>
    <w:rsid w:val="00053C78"/>
    <w:rsid w:val="00065D7F"/>
    <w:rsid w:val="0008129F"/>
    <w:rsid w:val="0009065C"/>
    <w:rsid w:val="000F02F7"/>
    <w:rsid w:val="00117C5C"/>
    <w:rsid w:val="00126211"/>
    <w:rsid w:val="0014316E"/>
    <w:rsid w:val="0014392B"/>
    <w:rsid w:val="00180763"/>
    <w:rsid w:val="0019691A"/>
    <w:rsid w:val="00197700"/>
    <w:rsid w:val="001A4481"/>
    <w:rsid w:val="001C4EA6"/>
    <w:rsid w:val="001D0674"/>
    <w:rsid w:val="001E6DC9"/>
    <w:rsid w:val="001F1C3B"/>
    <w:rsid w:val="0023401E"/>
    <w:rsid w:val="00237F3C"/>
    <w:rsid w:val="002478A6"/>
    <w:rsid w:val="002479AE"/>
    <w:rsid w:val="00264825"/>
    <w:rsid w:val="0027215B"/>
    <w:rsid w:val="003166C4"/>
    <w:rsid w:val="00316B15"/>
    <w:rsid w:val="00351995"/>
    <w:rsid w:val="003815CA"/>
    <w:rsid w:val="003A1DFC"/>
    <w:rsid w:val="003B62D9"/>
    <w:rsid w:val="003C41FD"/>
    <w:rsid w:val="003D4811"/>
    <w:rsid w:val="003E3C55"/>
    <w:rsid w:val="0040781E"/>
    <w:rsid w:val="00410C21"/>
    <w:rsid w:val="004318B2"/>
    <w:rsid w:val="00435F3A"/>
    <w:rsid w:val="00452AE7"/>
    <w:rsid w:val="0047683E"/>
    <w:rsid w:val="0049004B"/>
    <w:rsid w:val="004929C4"/>
    <w:rsid w:val="0057628B"/>
    <w:rsid w:val="00586581"/>
    <w:rsid w:val="00591FCE"/>
    <w:rsid w:val="005B400B"/>
    <w:rsid w:val="005C56CB"/>
    <w:rsid w:val="00676BCC"/>
    <w:rsid w:val="006B4718"/>
    <w:rsid w:val="006E0B83"/>
    <w:rsid w:val="006F6A07"/>
    <w:rsid w:val="00702284"/>
    <w:rsid w:val="007038BA"/>
    <w:rsid w:val="00747F63"/>
    <w:rsid w:val="00781476"/>
    <w:rsid w:val="00782F07"/>
    <w:rsid w:val="007E3280"/>
    <w:rsid w:val="00812DEE"/>
    <w:rsid w:val="00833534"/>
    <w:rsid w:val="00857DB9"/>
    <w:rsid w:val="00865293"/>
    <w:rsid w:val="00866D10"/>
    <w:rsid w:val="0086770C"/>
    <w:rsid w:val="0087445D"/>
    <w:rsid w:val="0091014E"/>
    <w:rsid w:val="009548DB"/>
    <w:rsid w:val="00994D4B"/>
    <w:rsid w:val="009F3CC3"/>
    <w:rsid w:val="00A25824"/>
    <w:rsid w:val="00A30B05"/>
    <w:rsid w:val="00A354F7"/>
    <w:rsid w:val="00A36CCA"/>
    <w:rsid w:val="00A37217"/>
    <w:rsid w:val="00A63ACD"/>
    <w:rsid w:val="00A8202E"/>
    <w:rsid w:val="00AA0D9D"/>
    <w:rsid w:val="00AB2B7C"/>
    <w:rsid w:val="00AD22FB"/>
    <w:rsid w:val="00AE2870"/>
    <w:rsid w:val="00AE7664"/>
    <w:rsid w:val="00B32E74"/>
    <w:rsid w:val="00B46D8D"/>
    <w:rsid w:val="00BB068F"/>
    <w:rsid w:val="00BD49A0"/>
    <w:rsid w:val="00C14117"/>
    <w:rsid w:val="00C23D24"/>
    <w:rsid w:val="00C27737"/>
    <w:rsid w:val="00C425D7"/>
    <w:rsid w:val="00CB16B9"/>
    <w:rsid w:val="00CC3156"/>
    <w:rsid w:val="00CD1F77"/>
    <w:rsid w:val="00CF1669"/>
    <w:rsid w:val="00CF6666"/>
    <w:rsid w:val="00CF7F58"/>
    <w:rsid w:val="00D126B3"/>
    <w:rsid w:val="00D14811"/>
    <w:rsid w:val="00DF61CD"/>
    <w:rsid w:val="00E15E2B"/>
    <w:rsid w:val="00E236F1"/>
    <w:rsid w:val="00EC2000"/>
    <w:rsid w:val="00F06936"/>
    <w:rsid w:val="00F7302C"/>
    <w:rsid w:val="00FB3766"/>
    <w:rsid w:val="00FD1F57"/>
    <w:rsid w:val="00FF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9AFED3"/>
  <w15:chartTrackingRefBased/>
  <w15:docId w15:val="{E995FCAC-391D-8A44-8B69-7E11B34D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man 10cpi" w:eastAsia="Times New Roman" w:hAnsi="Roman 10cp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09065C"/>
    <w:rPr>
      <w:rFonts w:asciiTheme="minorHAnsi" w:hAnsiTheme="minorHAnsi" w:cstheme="minorHAnsi"/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BD49A0"/>
    <w:pPr>
      <w:keepNext/>
      <w:numPr>
        <w:numId w:val="8"/>
      </w:numPr>
      <w:spacing w:before="480" w:after="240"/>
      <w:ind w:left="1134" w:hanging="1134"/>
      <w:outlineLvl w:val="0"/>
    </w:pPr>
    <w:rPr>
      <w:b/>
      <w:bCs/>
      <w:iCs/>
      <w:sz w:val="28"/>
    </w:rPr>
  </w:style>
  <w:style w:type="paragraph" w:styleId="berschrift2">
    <w:name w:val="heading 2"/>
    <w:aliases w:val="Überschrift 2 P"/>
    <w:basedOn w:val="Standard"/>
    <w:next w:val="Textkrper"/>
    <w:qFormat/>
    <w:pPr>
      <w:keepNext/>
      <w:keepLines/>
      <w:widowControl w:val="0"/>
      <w:numPr>
        <w:ilvl w:val="1"/>
        <w:numId w:val="3"/>
      </w:numPr>
      <w:spacing w:before="240" w:after="120" w:line="280" w:lineRule="exact"/>
      <w:outlineLvl w:val="1"/>
    </w:pPr>
    <w:rPr>
      <w:b/>
      <w:kern w:val="28"/>
      <w:sz w:val="28"/>
    </w:rPr>
  </w:style>
  <w:style w:type="paragraph" w:styleId="berschrift3">
    <w:name w:val="heading 3"/>
    <w:aliases w:val="Überschrift 3 P"/>
    <w:basedOn w:val="Standard"/>
    <w:next w:val="Textkrper"/>
    <w:qFormat/>
    <w:pPr>
      <w:keepNext/>
      <w:keepLines/>
      <w:widowControl w:val="0"/>
      <w:numPr>
        <w:ilvl w:val="2"/>
        <w:numId w:val="3"/>
      </w:numPr>
      <w:spacing w:before="240" w:after="120" w:line="280" w:lineRule="exact"/>
      <w:outlineLvl w:val="2"/>
    </w:pPr>
    <w:rPr>
      <w:b/>
      <w:i/>
      <w:kern w:val="28"/>
      <w:sz w:val="28"/>
    </w:rPr>
  </w:style>
  <w:style w:type="paragraph" w:styleId="berschrift4">
    <w:name w:val="heading 4"/>
    <w:basedOn w:val="Standard"/>
    <w:next w:val="Textkrper"/>
    <w:qFormat/>
    <w:pPr>
      <w:keepNext/>
      <w:keepLines/>
      <w:widowControl w:val="0"/>
      <w:numPr>
        <w:ilvl w:val="3"/>
        <w:numId w:val="3"/>
      </w:numPr>
      <w:spacing w:before="240" w:after="120" w:line="280" w:lineRule="exact"/>
      <w:outlineLvl w:val="3"/>
    </w:pPr>
    <w:rPr>
      <w:b/>
      <w:kern w:val="28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bCs/>
      <w:sz w:val="1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pPr>
      <w:spacing w:after="120"/>
    </w:pPr>
  </w:style>
  <w:style w:type="paragraph" w:styleId="Kopfzeile">
    <w:name w:val="header"/>
    <w:basedOn w:val="Standard"/>
    <w:rsid w:val="0009065C"/>
    <w:pPr>
      <w:tabs>
        <w:tab w:val="center" w:pos="4536"/>
        <w:tab w:val="right" w:pos="9072"/>
      </w:tabs>
      <w:spacing w:after="480"/>
      <w:jc w:val="right"/>
    </w:pPr>
    <w:rPr>
      <w:rFonts w:ascii="Arial" w:hAnsi="Arial" w:cs="Arial"/>
      <w:color w:val="1F3864" w:themeColor="accent5" w:themeShade="80"/>
    </w:rPr>
  </w:style>
  <w:style w:type="paragraph" w:styleId="Fuzeile">
    <w:name w:val="footer"/>
    <w:basedOn w:val="Standard"/>
    <w:rsid w:val="0009065C"/>
    <w:pPr>
      <w:tabs>
        <w:tab w:val="center" w:pos="4536"/>
        <w:tab w:val="right" w:pos="9072"/>
      </w:tabs>
    </w:pPr>
    <w:rPr>
      <w:color w:val="1F3864" w:themeColor="accent5" w:themeShade="80"/>
      <w:sz w:val="16"/>
      <w:szCs w:val="16"/>
    </w:rPr>
  </w:style>
  <w:style w:type="paragraph" w:styleId="Anrede">
    <w:name w:val="Salutation"/>
    <w:basedOn w:val="Standard"/>
    <w:next w:val="Standard"/>
    <w:rsid w:val="003B62D9"/>
    <w:pPr>
      <w:spacing w:before="220" w:after="220" w:line="220" w:lineRule="atLeast"/>
    </w:pPr>
    <w:rPr>
      <w:spacing w:val="-5"/>
      <w:sz w:val="20"/>
      <w:lang w:eastAsia="en-US"/>
    </w:rPr>
  </w:style>
  <w:style w:type="paragraph" w:styleId="Gruformel">
    <w:name w:val="Closing"/>
    <w:basedOn w:val="Standard"/>
    <w:next w:val="Unterschrift"/>
    <w:rsid w:val="003B62D9"/>
    <w:pPr>
      <w:keepNext/>
      <w:spacing w:after="60" w:line="220" w:lineRule="atLeast"/>
      <w:jc w:val="both"/>
    </w:pPr>
    <w:rPr>
      <w:spacing w:val="-5"/>
      <w:sz w:val="20"/>
      <w:lang w:eastAsia="en-US"/>
    </w:rPr>
  </w:style>
  <w:style w:type="paragraph" w:styleId="Unterschrift">
    <w:name w:val="Signature"/>
    <w:basedOn w:val="Standard"/>
    <w:next w:val="FirmenunterschriftAbteilung"/>
    <w:rsid w:val="003B62D9"/>
    <w:pPr>
      <w:keepNext/>
      <w:spacing w:before="880" w:line="220" w:lineRule="atLeast"/>
    </w:pPr>
    <w:rPr>
      <w:spacing w:val="-5"/>
      <w:sz w:val="20"/>
      <w:lang w:eastAsia="en-US"/>
    </w:rPr>
  </w:style>
  <w:style w:type="paragraph" w:styleId="Datum">
    <w:name w:val="Date"/>
    <w:basedOn w:val="Standard"/>
    <w:next w:val="NameinAdresse"/>
    <w:rsid w:val="003B62D9"/>
    <w:pPr>
      <w:spacing w:after="220" w:line="220" w:lineRule="atLeast"/>
      <w:jc w:val="both"/>
    </w:pPr>
    <w:rPr>
      <w:spacing w:val="-5"/>
      <w:sz w:val="20"/>
      <w:lang w:eastAsia="en-US"/>
    </w:rPr>
  </w:style>
  <w:style w:type="paragraph" w:customStyle="1" w:styleId="NameinAdresse">
    <w:name w:val="Name in Adresse"/>
    <w:basedOn w:val="Standard"/>
    <w:next w:val="Standard"/>
    <w:rsid w:val="003B62D9"/>
    <w:pPr>
      <w:spacing w:before="220" w:line="220" w:lineRule="atLeast"/>
      <w:jc w:val="both"/>
    </w:pPr>
    <w:rPr>
      <w:spacing w:val="-5"/>
      <w:sz w:val="20"/>
      <w:lang w:eastAsia="en-US"/>
    </w:rPr>
  </w:style>
  <w:style w:type="paragraph" w:customStyle="1" w:styleId="FirmenunterschriftAbteilung">
    <w:name w:val="Firmenunterschrift Abteilung"/>
    <w:basedOn w:val="Unterschrift"/>
    <w:next w:val="Standard"/>
    <w:rsid w:val="003B62D9"/>
    <w:pPr>
      <w:spacing w:before="0"/>
    </w:pPr>
  </w:style>
  <w:style w:type="character" w:styleId="Kommentarzeichen">
    <w:name w:val="annotation reference"/>
    <w:basedOn w:val="Absatz-Standardschriftart"/>
    <w:semiHidden/>
    <w:rsid w:val="00676BCC"/>
    <w:rPr>
      <w:sz w:val="16"/>
      <w:szCs w:val="16"/>
    </w:rPr>
  </w:style>
  <w:style w:type="paragraph" w:styleId="Kommentartext">
    <w:name w:val="annotation text"/>
    <w:basedOn w:val="Standard"/>
    <w:semiHidden/>
    <w:rsid w:val="00676BCC"/>
    <w:rPr>
      <w:sz w:val="20"/>
    </w:rPr>
  </w:style>
  <w:style w:type="paragraph" w:styleId="Kommentarthema">
    <w:name w:val="annotation subject"/>
    <w:basedOn w:val="Kommentartext"/>
    <w:next w:val="Kommentartext"/>
    <w:semiHidden/>
    <w:rsid w:val="00676BCC"/>
    <w:rPr>
      <w:b/>
      <w:bCs/>
    </w:rPr>
  </w:style>
  <w:style w:type="paragraph" w:styleId="Sprechblasentext">
    <w:name w:val="Balloon Text"/>
    <w:basedOn w:val="Standard"/>
    <w:semiHidden/>
    <w:rsid w:val="00676BCC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rsid w:val="0014316E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91014E"/>
    <w:rPr>
      <w:color w:val="954F72" w:themeColor="followedHyperlink"/>
      <w:u w:val="single"/>
    </w:rPr>
  </w:style>
  <w:style w:type="table" w:styleId="Tabellenraster">
    <w:name w:val="Table Grid"/>
    <w:basedOn w:val="NormaleTabelle"/>
    <w:uiPriority w:val="59"/>
    <w:rsid w:val="00747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9548DB"/>
    <w:pPr>
      <w:ind w:left="720"/>
      <w:contextualSpacing/>
    </w:pPr>
  </w:style>
  <w:style w:type="paragraph" w:customStyle="1" w:styleId="TexkrperCalibri">
    <w:name w:val="Texkörper Calibri"/>
    <w:basedOn w:val="Textkrper"/>
    <w:link w:val="TexkrperCalibriZchn"/>
    <w:qFormat/>
    <w:rsid w:val="00782F07"/>
    <w:pPr>
      <w:spacing w:after="0"/>
      <w:ind w:left="1134"/>
    </w:pPr>
    <w:rPr>
      <w:rFonts w:eastAsia="Arial Unicode MS"/>
      <w:b/>
    </w:rPr>
  </w:style>
  <w:style w:type="character" w:customStyle="1" w:styleId="TexkrperCalibriZchn">
    <w:name w:val="Texkörper Calibri Zchn"/>
    <w:basedOn w:val="Absatz-Standardschriftart"/>
    <w:link w:val="TexkrperCalibri"/>
    <w:rsid w:val="00782F07"/>
    <w:rPr>
      <w:rFonts w:asciiTheme="majorHAnsi" w:eastAsia="Arial Unicode MS" w:hAnsiTheme="majorHAnsi" w:cstheme="majorHAnsi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rsid w:val="00BD49A0"/>
    <w:rPr>
      <w:rFonts w:asciiTheme="minorHAnsi" w:hAnsiTheme="minorHAnsi" w:cstheme="minorHAnsi"/>
      <w:b/>
      <w:bCs/>
      <w:iCs/>
      <w:sz w:val="28"/>
      <w:szCs w:val="24"/>
    </w:rPr>
  </w:style>
  <w:style w:type="paragraph" w:customStyle="1" w:styleId="TitelP">
    <w:name w:val="Titel P"/>
    <w:next w:val="TextkrperP"/>
    <w:qFormat/>
    <w:rsid w:val="00782F07"/>
    <w:pPr>
      <w:pBdr>
        <w:bottom w:val="single" w:sz="4" w:space="1" w:color="5B9BD5" w:themeColor="accent1"/>
      </w:pBdr>
      <w:spacing w:after="480"/>
      <w:outlineLvl w:val="0"/>
    </w:pPr>
    <w:rPr>
      <w:rFonts w:ascii="Arial" w:eastAsiaTheme="majorEastAsia" w:hAnsi="Arial" w:cstheme="majorBidi"/>
      <w:color w:val="323E4F" w:themeColor="text2" w:themeShade="BF"/>
      <w:spacing w:val="5"/>
      <w:kern w:val="28"/>
      <w:sz w:val="52"/>
      <w:szCs w:val="52"/>
      <w:lang w:val="de-AT"/>
    </w:rPr>
  </w:style>
  <w:style w:type="paragraph" w:customStyle="1" w:styleId="TextkrperP">
    <w:name w:val="Textkörper P"/>
    <w:qFormat/>
    <w:rsid w:val="00865293"/>
    <w:pPr>
      <w:spacing w:after="120"/>
      <w:ind w:left="1134"/>
      <w:jc w:val="both"/>
    </w:pPr>
    <w:rPr>
      <w:rFonts w:ascii="Arial" w:eastAsia="Arial Unicode MS" w:hAnsi="Arial"/>
      <w:sz w:val="24"/>
      <w:szCs w:val="24"/>
    </w:rPr>
  </w:style>
  <w:style w:type="character" w:styleId="Fett">
    <w:name w:val="Strong"/>
    <w:basedOn w:val="Absatz-Standardschriftart"/>
    <w:uiPriority w:val="22"/>
    <w:qFormat/>
    <w:rsid w:val="001E6DC9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1E6D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kkehart/Library/Group%20Containers/UBF8T346G9.Office/User%20Content.localized/Templates.localized/Kurzbericht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Kurzbericht.dotx</Template>
  <TotalTime>0</TotalTime>
  <Pages>5</Pages>
  <Words>363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Ekkehart Padberg</Company>
  <LinksUpToDate>false</LinksUpToDate>
  <CharactersWithSpaces>2648</CharactersWithSpaces>
  <SharedDoc>false</SharedDoc>
  <HLinks>
    <vt:vector size="12" baseType="variant">
      <vt:variant>
        <vt:i4>8126590</vt:i4>
      </vt:variant>
      <vt:variant>
        <vt:i4>3</vt:i4>
      </vt:variant>
      <vt:variant>
        <vt:i4>0</vt:i4>
      </vt:variant>
      <vt:variant>
        <vt:i4>5</vt:i4>
      </vt:variant>
      <vt:variant>
        <vt:lpwstr>http://www.padberg-beratung.de/</vt:lpwstr>
      </vt:variant>
      <vt:variant>
        <vt:lpwstr/>
      </vt:variant>
      <vt:variant>
        <vt:i4>196729</vt:i4>
      </vt:variant>
      <vt:variant>
        <vt:i4>0</vt:i4>
      </vt:variant>
      <vt:variant>
        <vt:i4>0</vt:i4>
      </vt:variant>
      <vt:variant>
        <vt:i4>5</vt:i4>
      </vt:variant>
      <vt:variant>
        <vt:lpwstr>mailto:info@padberg-beratung.de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Microsoft Office User</dc:creator>
  <cp:keywords/>
  <cp:lastModifiedBy>Ekkehart Padberg</cp:lastModifiedBy>
  <cp:revision>5</cp:revision>
  <cp:lastPrinted>2026-06-15T17:07:00Z</cp:lastPrinted>
  <dcterms:created xsi:type="dcterms:W3CDTF">2026-06-16T09:05:00Z</dcterms:created>
  <dcterms:modified xsi:type="dcterms:W3CDTF">2026-06-16T10:55:00Z</dcterms:modified>
</cp:coreProperties>
</file>